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0CB07" w14:textId="77777777" w:rsidR="00915F67" w:rsidRDefault="00915F67" w:rsidP="00915F67">
      <w:pPr>
        <w:jc w:val="center"/>
        <w:rPr>
          <w:sz w:val="40"/>
          <w:szCs w:val="40"/>
        </w:rPr>
      </w:pPr>
    </w:p>
    <w:p w14:paraId="2772024C" w14:textId="2DA46C33" w:rsidR="001254BD" w:rsidRDefault="001254BD" w:rsidP="00915F67">
      <w:pPr>
        <w:jc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ㄴㅡ</w:t>
      </w:r>
    </w:p>
    <w:p w14:paraId="73CA3519" w14:textId="77777777" w:rsidR="00915F67" w:rsidRDefault="00915F67" w:rsidP="00915F67">
      <w:pPr>
        <w:jc w:val="center"/>
        <w:rPr>
          <w:sz w:val="40"/>
          <w:szCs w:val="40"/>
        </w:rPr>
      </w:pPr>
    </w:p>
    <w:p w14:paraId="272D0792" w14:textId="77777777" w:rsidR="00915F67" w:rsidRDefault="00915F67" w:rsidP="00915F67">
      <w:pPr>
        <w:jc w:val="center"/>
        <w:rPr>
          <w:sz w:val="40"/>
          <w:szCs w:val="40"/>
        </w:rPr>
      </w:pPr>
    </w:p>
    <w:p w14:paraId="525EBA6D" w14:textId="77777777" w:rsidR="00915F67" w:rsidRPr="00915F67" w:rsidRDefault="00915F67" w:rsidP="00915F67">
      <w:pPr>
        <w:jc w:val="center"/>
        <w:rPr>
          <w:sz w:val="40"/>
          <w:szCs w:val="40"/>
        </w:rPr>
      </w:pPr>
    </w:p>
    <w:p w14:paraId="4F4E6CC5" w14:textId="31175980" w:rsidR="009012B2" w:rsidRDefault="009012B2" w:rsidP="00094F85">
      <w:pPr>
        <w:pStyle w:val="a3"/>
        <w:jc w:val="center"/>
      </w:pPr>
      <w:r>
        <w:t>[</w:t>
      </w:r>
      <w:r w:rsidR="008E0E20">
        <w:t>Compiler</w:t>
      </w:r>
      <w:r>
        <w:t>]</w:t>
      </w:r>
    </w:p>
    <w:p w14:paraId="0EAF99AF" w14:textId="16E9C5B0" w:rsidR="00A87BE1" w:rsidRPr="00E27E70" w:rsidRDefault="008E0E20" w:rsidP="00094F85">
      <w:pPr>
        <w:pStyle w:val="a3"/>
        <w:jc w:val="center"/>
      </w:pPr>
      <w:r>
        <w:rPr>
          <w:rFonts w:hint="eastAsia"/>
        </w:rPr>
        <w:t xml:space="preserve">과제 </w:t>
      </w:r>
      <w:r w:rsidR="006F7B6F">
        <w:rPr>
          <w:rFonts w:hint="eastAsia"/>
        </w:rPr>
        <w:t>4</w:t>
      </w:r>
      <w:r>
        <w:rPr>
          <w:rFonts w:hint="eastAsia"/>
        </w:rPr>
        <w:t xml:space="preserve">번 : </w:t>
      </w:r>
      <w:r w:rsidR="006F7B6F">
        <w:t>C</w:t>
      </w:r>
      <w:r w:rsidR="006F7B6F">
        <w:rPr>
          <w:rFonts w:hint="eastAsia"/>
        </w:rPr>
        <w:t xml:space="preserve"> 언어</w:t>
      </w:r>
      <w:r w:rsidR="0002538D">
        <w:t xml:space="preserve"> Parser</w:t>
      </w:r>
    </w:p>
    <w:p w14:paraId="01A7996F" w14:textId="77777777" w:rsidR="009012B2" w:rsidRDefault="009012B2" w:rsidP="00094F85">
      <w:pPr>
        <w:spacing w:after="0"/>
        <w:jc w:val="center"/>
      </w:pPr>
    </w:p>
    <w:p w14:paraId="15B5D60C" w14:textId="7FCD964B" w:rsidR="009012B2" w:rsidRDefault="008E0E20" w:rsidP="00094F85">
      <w:pPr>
        <w:spacing w:after="0"/>
        <w:jc w:val="center"/>
      </w:pPr>
      <w:r>
        <w:rPr>
          <w:rFonts w:hint="eastAsia"/>
        </w:rPr>
        <w:t>25-1 유재우 교수님</w:t>
      </w:r>
    </w:p>
    <w:p w14:paraId="7BE14FF7" w14:textId="77777777" w:rsidR="009012B2" w:rsidRDefault="009012B2" w:rsidP="00094F85">
      <w:pPr>
        <w:spacing w:after="0"/>
        <w:jc w:val="center"/>
      </w:pPr>
    </w:p>
    <w:p w14:paraId="115424F7" w14:textId="44D4FD9A" w:rsidR="009012B2" w:rsidRDefault="008E0E20" w:rsidP="00915F67">
      <w:pPr>
        <w:spacing w:after="0"/>
        <w:jc w:val="center"/>
        <w:rPr>
          <w:sz w:val="40"/>
        </w:rPr>
      </w:pPr>
      <w:r>
        <w:rPr>
          <w:rFonts w:hint="eastAsia"/>
          <w:sz w:val="40"/>
        </w:rPr>
        <w:t>20201740 소프트웨어학부 오승민</w:t>
      </w:r>
    </w:p>
    <w:p w14:paraId="59BD0AF1" w14:textId="77777777" w:rsidR="00915F67" w:rsidRDefault="00915F67" w:rsidP="00915F67">
      <w:pPr>
        <w:spacing w:after="0"/>
        <w:jc w:val="center"/>
        <w:rPr>
          <w:sz w:val="40"/>
        </w:rPr>
      </w:pPr>
    </w:p>
    <w:p w14:paraId="3BA38B68" w14:textId="77777777" w:rsidR="00915F67" w:rsidRDefault="00915F67" w:rsidP="00915F67">
      <w:pPr>
        <w:spacing w:after="0"/>
        <w:jc w:val="center"/>
        <w:rPr>
          <w:sz w:val="40"/>
        </w:rPr>
      </w:pPr>
    </w:p>
    <w:p w14:paraId="72CEFD5F" w14:textId="77777777" w:rsidR="00915F67" w:rsidRDefault="00915F67" w:rsidP="00915F67">
      <w:pPr>
        <w:spacing w:after="0"/>
        <w:jc w:val="center"/>
        <w:rPr>
          <w:sz w:val="40"/>
        </w:rPr>
      </w:pPr>
    </w:p>
    <w:p w14:paraId="34F569AA" w14:textId="77777777" w:rsidR="00915F67" w:rsidRDefault="00915F67" w:rsidP="00915F67">
      <w:pPr>
        <w:spacing w:after="0"/>
        <w:jc w:val="center"/>
        <w:rPr>
          <w:sz w:val="40"/>
        </w:rPr>
      </w:pPr>
    </w:p>
    <w:p w14:paraId="42A4B69B" w14:textId="77777777" w:rsidR="00915F67" w:rsidRDefault="00915F67" w:rsidP="00915F67">
      <w:pPr>
        <w:spacing w:after="0"/>
        <w:jc w:val="center"/>
        <w:rPr>
          <w:sz w:val="40"/>
        </w:rPr>
      </w:pPr>
    </w:p>
    <w:p w14:paraId="0C6EAF9B" w14:textId="77777777" w:rsidR="00915F67" w:rsidRDefault="00915F67" w:rsidP="00915F67">
      <w:pPr>
        <w:spacing w:after="0"/>
        <w:jc w:val="center"/>
        <w:rPr>
          <w:sz w:val="40"/>
        </w:rPr>
      </w:pPr>
    </w:p>
    <w:p w14:paraId="5D045A61" w14:textId="77777777" w:rsidR="00915F67" w:rsidRPr="00915F67" w:rsidRDefault="00915F67" w:rsidP="00915F67">
      <w:pPr>
        <w:spacing w:after="0"/>
        <w:jc w:val="center"/>
        <w:rPr>
          <w:sz w:val="40"/>
        </w:rPr>
      </w:pPr>
    </w:p>
    <w:p w14:paraId="0F47E374" w14:textId="77777777" w:rsidR="00C8059F" w:rsidRDefault="0089094B" w:rsidP="00C8059F">
      <w:pPr>
        <w:pStyle w:val="1"/>
        <w:rPr>
          <w:lang w:val="ko-KR"/>
        </w:rPr>
      </w:pPr>
      <w:r>
        <w:rPr>
          <w:lang w:val="ko-KR"/>
        </w:rPr>
        <w:t>Introduction</w:t>
      </w:r>
    </w:p>
    <w:p w14:paraId="0B2F69A7" w14:textId="4BD74CF5" w:rsidR="00DE3521" w:rsidRPr="0054400C" w:rsidRDefault="0054400C" w:rsidP="009012B2">
      <w:r>
        <w:rPr>
          <w:rFonts w:hint="eastAsia"/>
        </w:rPr>
        <w:t xml:space="preserve">  본 과제의 목표는 </w:t>
      </w:r>
      <w:r>
        <w:t>C</w:t>
      </w:r>
      <w:r>
        <w:rPr>
          <w:rFonts w:hint="eastAsia"/>
        </w:rPr>
        <w:t>언어의 문법 일부를 처리할 수 있는 구문 분석기(Parser)</w:t>
      </w:r>
      <w:r>
        <w:t xml:space="preserve"> </w:t>
      </w:r>
      <w:r>
        <w:rPr>
          <w:rFonts w:hint="eastAsia"/>
        </w:rPr>
        <w:t xml:space="preserve">를 제작하는 것이다. 이를 위해 Lex와 </w:t>
      </w:r>
      <w:r>
        <w:t>Yacc</w:t>
      </w:r>
      <w:r>
        <w:rPr>
          <w:rFonts w:hint="eastAsia"/>
        </w:rPr>
        <w:t xml:space="preserve">를 이용하여 각각 어휘 분석기와 구문 분석기를 구현하고, 이를 통해 </w:t>
      </w:r>
      <w:r>
        <w:t>C</w:t>
      </w:r>
      <w:r>
        <w:rPr>
          <w:rFonts w:hint="eastAsia"/>
        </w:rPr>
        <w:t>언어로 작성된 프로그램의 다양한 선언문과 명령문이 문법적으로 올바른지 검사할 수 있는 파서를 만든다.</w:t>
      </w:r>
    </w:p>
    <w:p w14:paraId="411DA205" w14:textId="1285F717" w:rsidR="00DE3521" w:rsidRDefault="00081321" w:rsidP="009012B2">
      <w:r>
        <w:rPr>
          <w:rFonts w:hint="eastAsia"/>
        </w:rPr>
        <w:t xml:space="preserve">  이 파서는 </w:t>
      </w:r>
      <w:r>
        <w:t>C</w:t>
      </w:r>
      <w:r>
        <w:rPr>
          <w:rFonts w:hint="eastAsia"/>
        </w:rPr>
        <w:t xml:space="preserve">언어의 문법 요소 중 </w:t>
      </w:r>
      <w:r>
        <w:rPr>
          <w:rFonts w:hint="eastAsia"/>
          <w:b/>
          <w:bCs/>
        </w:rPr>
        <w:t>표현식, 대입문, 조건식, 배열 및 구조체의 선언,</w:t>
      </w:r>
      <w:r>
        <w:rPr>
          <w:b/>
          <w:bCs/>
        </w:rPr>
        <w:t xml:space="preserve"> ENUM</w:t>
      </w:r>
      <w:r>
        <w:rPr>
          <w:rFonts w:hint="eastAsia"/>
          <w:b/>
          <w:bCs/>
        </w:rPr>
        <w:t xml:space="preserve"> 정의 등</w:t>
      </w:r>
      <w:r>
        <w:rPr>
          <w:rFonts w:hint="eastAsia"/>
        </w:rPr>
        <w:t>을 처리할 수 있도록 설계되며, 내부적으로는 심볼 테이블과 타입 테이블을 구성하고, 이를 바탕으로 구문을 분석한 뒤, 필요에 따라 추상 구문 트리를 생성하도록 구현한다.</w:t>
      </w:r>
    </w:p>
    <w:p w14:paraId="7563C3A3" w14:textId="77777777" w:rsidR="00321395" w:rsidRDefault="00321395" w:rsidP="009012B2"/>
    <w:p w14:paraId="52EFA87B" w14:textId="43D01A5B" w:rsidR="00321395" w:rsidRDefault="00321395" w:rsidP="009012B2">
      <w:pPr>
        <w:rPr>
          <w:b/>
          <w:bCs/>
        </w:rPr>
      </w:pPr>
      <w:r>
        <w:rPr>
          <w:rFonts w:hint="eastAsia"/>
          <w:b/>
          <w:bCs/>
        </w:rPr>
        <w:t>1. L</w:t>
      </w:r>
      <w:r>
        <w:rPr>
          <w:b/>
          <w:bCs/>
        </w:rPr>
        <w:t>ex</w:t>
      </w:r>
      <w:r>
        <w:rPr>
          <w:rFonts w:hint="eastAsia"/>
          <w:b/>
          <w:bCs/>
        </w:rPr>
        <w:t xml:space="preserve"> 프로그램 (</w:t>
      </w:r>
      <w:r>
        <w:rPr>
          <w:b/>
          <w:bCs/>
        </w:rPr>
        <w:t>oh.l</w:t>
      </w:r>
      <w:r>
        <w:rPr>
          <w:rFonts w:hint="eastAsia"/>
          <w:b/>
          <w:bCs/>
        </w:rPr>
        <w:t>)</w:t>
      </w:r>
    </w:p>
    <w:p w14:paraId="26D30180" w14:textId="1073F1AF" w:rsidR="00321395" w:rsidRDefault="00321395" w:rsidP="009012B2">
      <w:r>
        <w:rPr>
          <w:rFonts w:hint="eastAsia"/>
        </w:rPr>
        <w:t xml:space="preserve">  입력 파일에서 문자 단위로 읽어들여, </w:t>
      </w:r>
      <w:r>
        <w:t>C</w:t>
      </w:r>
      <w:r>
        <w:rPr>
          <w:rFonts w:hint="eastAsia"/>
        </w:rPr>
        <w:t xml:space="preserve"> 언어의 키워드, 연산자, 식별자, 상수 등을 각각의 토큰으로 구분한다.</w:t>
      </w:r>
      <w:r w:rsidR="00924EBF">
        <w:rPr>
          <w:rFonts w:hint="eastAsia"/>
        </w:rPr>
        <w:t xml:space="preserve"> yylex()</w:t>
      </w:r>
      <w:r w:rsidR="00924EBF">
        <w:t xml:space="preserve"> </w:t>
      </w:r>
      <w:r w:rsidR="00924EBF">
        <w:rPr>
          <w:rFonts w:hint="eastAsia"/>
        </w:rPr>
        <w:t xml:space="preserve">함수에서 인식된 토큰을 Yacc에 전달시키고, 소스 코드의 종료를 원만히 처리하기 위해 </w:t>
      </w:r>
      <w:r w:rsidR="00924EBF">
        <w:t xml:space="preserve">yywrap() </w:t>
      </w:r>
      <w:r w:rsidR="00924EBF">
        <w:rPr>
          <w:rFonts w:hint="eastAsia"/>
        </w:rPr>
        <w:t>함수를 포함한다.</w:t>
      </w:r>
    </w:p>
    <w:p w14:paraId="70083B36" w14:textId="77777777" w:rsidR="003E3C5F" w:rsidRDefault="003E3C5F" w:rsidP="009012B2"/>
    <w:p w14:paraId="1D822EDF" w14:textId="41AB6414" w:rsidR="003E3C5F" w:rsidRDefault="003E3C5F" w:rsidP="009012B2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b/>
          <w:bCs/>
        </w:rPr>
        <w:t>Yacc</w:t>
      </w:r>
      <w:r>
        <w:rPr>
          <w:rFonts w:hint="eastAsia"/>
          <w:b/>
          <w:bCs/>
        </w:rPr>
        <w:t xml:space="preserve"> 프로그램 (</w:t>
      </w:r>
      <w:r>
        <w:rPr>
          <w:b/>
          <w:bCs/>
        </w:rPr>
        <w:t>oh.y</w:t>
      </w:r>
      <w:r>
        <w:rPr>
          <w:rFonts w:hint="eastAsia"/>
          <w:b/>
          <w:bCs/>
        </w:rPr>
        <w:t>)</w:t>
      </w:r>
    </w:p>
    <w:p w14:paraId="7F03AFC1" w14:textId="05AFA399" w:rsidR="003E3C5F" w:rsidRDefault="003E3C5F" w:rsidP="009012B2">
      <w:r>
        <w:rPr>
          <w:rFonts w:hint="eastAsia"/>
        </w:rPr>
        <w:t xml:space="preserve">  </w:t>
      </w:r>
      <w:r>
        <w:t>C</w:t>
      </w:r>
      <w:r>
        <w:rPr>
          <w:rFonts w:hint="eastAsia"/>
        </w:rPr>
        <w:t xml:space="preserve"> 언어의 선언문 및 명령문에 해당하는 문법 규칙을 정의하여 BNF</w:t>
      </w:r>
      <w:r>
        <w:t xml:space="preserve"> </w:t>
      </w:r>
      <w:r>
        <w:rPr>
          <w:rFonts w:hint="eastAsia"/>
        </w:rPr>
        <w:t xml:space="preserve">형식으로 작성한다. 각 문법 규칙에 대응되는 액션 코드를 정의하여 파싱 중 필요한 자료구조를 만들고, 구문 오류를 감지한다. 올바른 문법 구조를 만족하는 경우 파싱을 성공시키며, 오류가 발생하면 </w:t>
      </w:r>
      <w:r>
        <w:t>yyerror()</w:t>
      </w:r>
      <w:r>
        <w:rPr>
          <w:rFonts w:hint="eastAsia"/>
        </w:rPr>
        <w:t xml:space="preserve"> 함수가 호출된다.</w:t>
      </w:r>
    </w:p>
    <w:p w14:paraId="24E5C8A2" w14:textId="5E24DC58" w:rsidR="00931ECA" w:rsidRDefault="00931ECA" w:rsidP="009012B2"/>
    <w:p w14:paraId="198FB2A1" w14:textId="7B3DFBE9" w:rsidR="00931ECA" w:rsidRDefault="00931ECA" w:rsidP="009012B2">
      <w:r>
        <w:rPr>
          <w:rFonts w:hint="eastAsia"/>
        </w:rPr>
        <w:t xml:space="preserve">  이러한 구성 요소들을 종합하여, 다양한 C언어의 문장들이 정상적으로 파싱 가능한지 실험하고, 그 결과를 통해 작성한 </w:t>
      </w:r>
      <w:r>
        <w:t>Lex / Yacc</w:t>
      </w:r>
      <w:r>
        <w:rPr>
          <w:rFonts w:hint="eastAsia"/>
        </w:rPr>
        <w:t xml:space="preserve"> 프로그램의 문법 처리 능력을 검증하는 것이 본 과제의 핵심 목적이다.</w:t>
      </w:r>
    </w:p>
    <w:p w14:paraId="6064CCF1" w14:textId="3FDFAC19" w:rsidR="00931ECA" w:rsidRPr="00931ECA" w:rsidRDefault="00931ECA" w:rsidP="009012B2">
      <w:pPr>
        <w:rPr>
          <w:b/>
          <w:bCs/>
        </w:rPr>
      </w:pPr>
      <w:r>
        <w:rPr>
          <w:rFonts w:hint="eastAsia"/>
        </w:rPr>
        <w:lastRenderedPageBreak/>
        <w:t xml:space="preserve">  파서가 처리할 수 있는 구문에는 단순한 대입문부터 구조체의 중첩 선언, 배열 초기화, 열거형 정의까지 포함되며, 실제 </w:t>
      </w:r>
      <w:r>
        <w:t xml:space="preserve">C </w:t>
      </w:r>
      <w:r>
        <w:rPr>
          <w:rFonts w:hint="eastAsia"/>
        </w:rPr>
        <w:t>문법의 핵심적인 부분들을 충분히 커버할 수 있도록 설계되었다.</w:t>
      </w:r>
    </w:p>
    <w:p w14:paraId="5AF91DEA" w14:textId="4B36BA3A" w:rsidR="00C8059F" w:rsidRDefault="00A166D8" w:rsidP="0089094B">
      <w:pPr>
        <w:pStyle w:val="1"/>
        <w:rPr>
          <w:lang w:val="ko-KR"/>
        </w:rPr>
      </w:pPr>
      <w:r>
        <w:t xml:space="preserve">Main </w:t>
      </w:r>
      <w:r w:rsidR="000C281E">
        <w:t>Code</w:t>
      </w:r>
    </w:p>
    <w:p w14:paraId="18E0BE97" w14:textId="3F58847E" w:rsidR="00014F24" w:rsidRPr="003B0D46" w:rsidRDefault="003B0D4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oh.</w:t>
      </w:r>
      <w:r w:rsidR="00F82C69">
        <w:rPr>
          <w:b/>
          <w:bCs/>
          <w:sz w:val="30"/>
          <w:szCs w:val="30"/>
        </w:rPr>
        <w:t>l</w:t>
      </w:r>
    </w:p>
    <w:p w14:paraId="291E16CD" w14:textId="77777777" w:rsidR="00F82C69" w:rsidRDefault="00F82C69" w:rsidP="00F82C69">
      <w:r>
        <w:t>digit           [0-9]</w:t>
      </w:r>
    </w:p>
    <w:p w14:paraId="025D7198" w14:textId="77777777" w:rsidR="00F82C69" w:rsidRDefault="00F82C69" w:rsidP="00F82C69">
      <w:r>
        <w:t>letter          [a-zA-Z]</w:t>
      </w:r>
    </w:p>
    <w:p w14:paraId="55DB93C2" w14:textId="77777777" w:rsidR="00F82C69" w:rsidRDefault="00F82C69" w:rsidP="00F82C69">
      <w:r>
        <w:t>delim           [ \t]</w:t>
      </w:r>
    </w:p>
    <w:p w14:paraId="63C05484" w14:textId="77777777" w:rsidR="00F82C69" w:rsidRDefault="00F82C69" w:rsidP="00F82C69">
      <w:r>
        <w:t>line            [\n]</w:t>
      </w:r>
    </w:p>
    <w:p w14:paraId="64773108" w14:textId="77777777" w:rsidR="00F82C69" w:rsidRDefault="00F82C69" w:rsidP="00F82C69">
      <w:r>
        <w:t>ws              {delim}+</w:t>
      </w:r>
    </w:p>
    <w:p w14:paraId="4BA0DB05" w14:textId="77777777" w:rsidR="00F82C69" w:rsidRDefault="00F82C69" w:rsidP="00F82C69">
      <w:r>
        <w:t>%{</w:t>
      </w:r>
    </w:p>
    <w:p w14:paraId="74FF23DB" w14:textId="77777777" w:rsidR="00F82C69" w:rsidRDefault="00F82C69" w:rsidP="00F82C69">
      <w:r>
        <w:t xml:space="preserve">    #include "oh.tab.h"</w:t>
      </w:r>
    </w:p>
    <w:p w14:paraId="7B0F8EFA" w14:textId="77777777" w:rsidR="00F82C69" w:rsidRDefault="00F82C69" w:rsidP="00F82C69">
      <w:r>
        <w:t>%}</w:t>
      </w:r>
    </w:p>
    <w:p w14:paraId="1EED07C8" w14:textId="77777777" w:rsidR="00F82C69" w:rsidRDefault="00F82C69" w:rsidP="00F82C69"/>
    <w:p w14:paraId="065039FC" w14:textId="77777777" w:rsidR="00F82C69" w:rsidRDefault="00F82C69" w:rsidP="00F82C69">
      <w:r>
        <w:t>%%</w:t>
      </w:r>
    </w:p>
    <w:p w14:paraId="4ECD201C" w14:textId="77777777" w:rsidR="00F82C69" w:rsidRDefault="00F82C69" w:rsidP="00F82C69">
      <w:r>
        <w:t>int             { return(TYPE_IDENTIFIER); }</w:t>
      </w:r>
    </w:p>
    <w:p w14:paraId="2E55A86A" w14:textId="77777777" w:rsidR="00F82C69" w:rsidRDefault="00F82C69" w:rsidP="00F82C69">
      <w:r>
        <w:t>char            { return(TYPE_IDENTIFIER); }</w:t>
      </w:r>
    </w:p>
    <w:p w14:paraId="272AC6F9" w14:textId="77777777" w:rsidR="00F82C69" w:rsidRDefault="00F82C69" w:rsidP="00F82C69">
      <w:r>
        <w:t>float           { return(TYPE_IDENTIFIER); }</w:t>
      </w:r>
    </w:p>
    <w:p w14:paraId="2F1FF77B" w14:textId="77777777" w:rsidR="00F82C69" w:rsidRDefault="00F82C69" w:rsidP="00F82C69">
      <w:r>
        <w:t>void            { return(TYPE_IDENTIFIER); }</w:t>
      </w:r>
    </w:p>
    <w:p w14:paraId="7865E5EC" w14:textId="77777777" w:rsidR="00F82C69" w:rsidRDefault="00F82C69" w:rsidP="00F82C69">
      <w:r>
        <w:t>{ws}            { }</w:t>
      </w:r>
    </w:p>
    <w:p w14:paraId="7832906F" w14:textId="77777777" w:rsidR="00F82C69" w:rsidRDefault="00F82C69" w:rsidP="00F82C69">
      <w:r>
        <w:t>{line}          { }</w:t>
      </w:r>
    </w:p>
    <w:p w14:paraId="46DBDC59" w14:textId="77777777" w:rsidR="00F82C69" w:rsidRDefault="00F82C69" w:rsidP="00F82C69">
      <w:r>
        <w:t>auto            { return(AUTO_SYM); }</w:t>
      </w:r>
    </w:p>
    <w:p w14:paraId="7BA11D11" w14:textId="77777777" w:rsidR="00F82C69" w:rsidRDefault="00F82C69" w:rsidP="00F82C69">
      <w:r>
        <w:lastRenderedPageBreak/>
        <w:t>break           { return(BREAK_SYM); }</w:t>
      </w:r>
    </w:p>
    <w:p w14:paraId="6EE5141A" w14:textId="77777777" w:rsidR="00F82C69" w:rsidRDefault="00F82C69" w:rsidP="00F82C69">
      <w:r>
        <w:t>case            { return(CASE_SYM); }</w:t>
      </w:r>
    </w:p>
    <w:p w14:paraId="65411E1B" w14:textId="77777777" w:rsidR="00F82C69" w:rsidRDefault="00F82C69" w:rsidP="00F82C69">
      <w:r>
        <w:t>continue        { return(CONTINUE_SYM); }</w:t>
      </w:r>
    </w:p>
    <w:p w14:paraId="0E2CEAF9" w14:textId="77777777" w:rsidR="00F82C69" w:rsidRDefault="00F82C69" w:rsidP="00F82C69">
      <w:r>
        <w:t>default         { return(DEFAULT_SYM); }</w:t>
      </w:r>
    </w:p>
    <w:p w14:paraId="6C3EFAEA" w14:textId="77777777" w:rsidR="00F82C69" w:rsidRDefault="00F82C69" w:rsidP="00F82C69">
      <w:r>
        <w:t>do              { return(DO_SYM); }</w:t>
      </w:r>
    </w:p>
    <w:p w14:paraId="472CE682" w14:textId="77777777" w:rsidR="00F82C69" w:rsidRDefault="00F82C69" w:rsidP="00F82C69">
      <w:r>
        <w:t>else            { return(ELSE_SYM); }</w:t>
      </w:r>
    </w:p>
    <w:p w14:paraId="2093DAAD" w14:textId="77777777" w:rsidR="00F82C69" w:rsidRDefault="00F82C69" w:rsidP="00F82C69">
      <w:r>
        <w:t>enum            { return(ENUM_SYM); }</w:t>
      </w:r>
    </w:p>
    <w:p w14:paraId="6338E355" w14:textId="77777777" w:rsidR="00F82C69" w:rsidRDefault="00F82C69" w:rsidP="00F82C69">
      <w:r>
        <w:t>for             { return(FOR_SYM); }</w:t>
      </w:r>
    </w:p>
    <w:p w14:paraId="18760E78" w14:textId="77777777" w:rsidR="00F82C69" w:rsidRDefault="00F82C69" w:rsidP="00F82C69">
      <w:r>
        <w:t>if              { return(IF_SYM); }</w:t>
      </w:r>
    </w:p>
    <w:p w14:paraId="0415DC3A" w14:textId="77777777" w:rsidR="00F82C69" w:rsidRDefault="00F82C69" w:rsidP="00F82C69">
      <w:r>
        <w:t>return          { return(RETURN_SYM); }</w:t>
      </w:r>
    </w:p>
    <w:p w14:paraId="55AE4D40" w14:textId="77777777" w:rsidR="00F82C69" w:rsidRDefault="00F82C69" w:rsidP="00F82C69">
      <w:r>
        <w:t>sizeof          { return(SIZEOF_SYM); }</w:t>
      </w:r>
    </w:p>
    <w:p w14:paraId="1AD66239" w14:textId="77777777" w:rsidR="00F82C69" w:rsidRDefault="00F82C69" w:rsidP="00F82C69">
      <w:r>
        <w:t>static          { return(STATIC_SYM); }</w:t>
      </w:r>
    </w:p>
    <w:p w14:paraId="2D82F39C" w14:textId="77777777" w:rsidR="00F82C69" w:rsidRDefault="00F82C69" w:rsidP="00F82C69">
      <w:r>
        <w:t>struct          { return(STRUCT_SYM); }</w:t>
      </w:r>
    </w:p>
    <w:p w14:paraId="13C8656A" w14:textId="77777777" w:rsidR="00F82C69" w:rsidRDefault="00F82C69" w:rsidP="00F82C69">
      <w:r>
        <w:t>switch          { return(SWITCH_SYM); }</w:t>
      </w:r>
    </w:p>
    <w:p w14:paraId="09E760C3" w14:textId="77777777" w:rsidR="00F82C69" w:rsidRDefault="00F82C69" w:rsidP="00F82C69">
      <w:r>
        <w:t>typedef         { return(TYPE_IDENTIFIER); }</w:t>
      </w:r>
    </w:p>
    <w:p w14:paraId="0C77D6BC" w14:textId="77777777" w:rsidR="00F82C69" w:rsidRDefault="00F82C69" w:rsidP="00F82C69">
      <w:r>
        <w:t>union           { return(UNION_SYM); }</w:t>
      </w:r>
    </w:p>
    <w:p w14:paraId="6C759F1E" w14:textId="77777777" w:rsidR="00F82C69" w:rsidRDefault="00F82C69" w:rsidP="00F82C69">
      <w:r>
        <w:t>while           { return(WHILE_SYM); }</w:t>
      </w:r>
    </w:p>
    <w:p w14:paraId="77664445" w14:textId="77777777" w:rsidR="00F82C69" w:rsidRDefault="00F82C69" w:rsidP="00F82C69"/>
    <w:p w14:paraId="29560D5E" w14:textId="77777777" w:rsidR="00F82C69" w:rsidRDefault="00F82C69" w:rsidP="00F82C69">
      <w:r>
        <w:t>"++"            { return(PLUSPLUS); }</w:t>
      </w:r>
    </w:p>
    <w:p w14:paraId="654BA431" w14:textId="77777777" w:rsidR="00F82C69" w:rsidRDefault="00F82C69" w:rsidP="00F82C69">
      <w:r>
        <w:t>"--"            { return(MINUSMINUS); }</w:t>
      </w:r>
    </w:p>
    <w:p w14:paraId="21E6CBDC" w14:textId="77777777" w:rsidR="00F82C69" w:rsidRDefault="00F82C69" w:rsidP="00F82C69">
      <w:r>
        <w:t>"-&gt;"            { return(ARROW); }</w:t>
      </w:r>
    </w:p>
    <w:p w14:paraId="2E278B84" w14:textId="77777777" w:rsidR="00F82C69" w:rsidRDefault="00F82C69" w:rsidP="00F82C69">
      <w:r>
        <w:t>"&lt;"             { return(LSS); }</w:t>
      </w:r>
    </w:p>
    <w:p w14:paraId="3E202391" w14:textId="77777777" w:rsidR="00F82C69" w:rsidRDefault="00F82C69" w:rsidP="00F82C69">
      <w:r>
        <w:lastRenderedPageBreak/>
        <w:t>"&gt;"             { return(GTR); }</w:t>
      </w:r>
    </w:p>
    <w:p w14:paraId="720138A1" w14:textId="77777777" w:rsidR="00F82C69" w:rsidRDefault="00F82C69" w:rsidP="00F82C69">
      <w:r>
        <w:t>"&lt;="            { return(LEQ); }</w:t>
      </w:r>
    </w:p>
    <w:p w14:paraId="33E67937" w14:textId="77777777" w:rsidR="00F82C69" w:rsidRDefault="00F82C69" w:rsidP="00F82C69">
      <w:r>
        <w:t>"&gt;="            { return(GEQ); }</w:t>
      </w:r>
    </w:p>
    <w:p w14:paraId="2BC50F12" w14:textId="77777777" w:rsidR="00F82C69" w:rsidRDefault="00F82C69" w:rsidP="00F82C69">
      <w:r>
        <w:t>"=="            { return(EQL); }</w:t>
      </w:r>
    </w:p>
    <w:p w14:paraId="41DFE215" w14:textId="77777777" w:rsidR="00F82C69" w:rsidRDefault="00F82C69" w:rsidP="00F82C69">
      <w:r>
        <w:t>"!="            { return(NEQ); }</w:t>
      </w:r>
    </w:p>
    <w:p w14:paraId="44F1107A" w14:textId="77777777" w:rsidR="00F82C69" w:rsidRDefault="00F82C69" w:rsidP="00F82C69">
      <w:r>
        <w:t>"&amp;&amp;"            { return(AMPAMP); }</w:t>
      </w:r>
    </w:p>
    <w:p w14:paraId="6F11F1C8" w14:textId="77777777" w:rsidR="00F82C69" w:rsidRDefault="00F82C69" w:rsidP="00F82C69">
      <w:r>
        <w:t>"||"            { return(BARBAR); }</w:t>
      </w:r>
    </w:p>
    <w:p w14:paraId="1E758137" w14:textId="77777777" w:rsidR="00F82C69" w:rsidRDefault="00F82C69" w:rsidP="00F82C69">
      <w:r>
        <w:t>"..."           { return(DOTDOTDOT); }</w:t>
      </w:r>
    </w:p>
    <w:p w14:paraId="1CEAE2B0" w14:textId="77777777" w:rsidR="00F82C69" w:rsidRDefault="00F82C69" w:rsidP="00F82C69">
      <w:r>
        <w:t>"("             { return(LP); }</w:t>
      </w:r>
    </w:p>
    <w:p w14:paraId="7A074D41" w14:textId="77777777" w:rsidR="00F82C69" w:rsidRDefault="00F82C69" w:rsidP="00F82C69">
      <w:r>
        <w:t>")"             { return(RP); }</w:t>
      </w:r>
    </w:p>
    <w:p w14:paraId="052BB638" w14:textId="77777777" w:rsidR="00F82C69" w:rsidRDefault="00F82C69" w:rsidP="00F82C69">
      <w:r>
        <w:t>"["             { return(LB); }</w:t>
      </w:r>
    </w:p>
    <w:p w14:paraId="78FA42B4" w14:textId="77777777" w:rsidR="00F82C69" w:rsidRDefault="00F82C69" w:rsidP="00F82C69">
      <w:r>
        <w:t>"]"             { return(RB); }</w:t>
      </w:r>
    </w:p>
    <w:p w14:paraId="33DDF4B8" w14:textId="77777777" w:rsidR="00F82C69" w:rsidRDefault="00F82C69" w:rsidP="00F82C69">
      <w:r>
        <w:t>"{"             { return(LR); }</w:t>
      </w:r>
    </w:p>
    <w:p w14:paraId="6501FDF3" w14:textId="77777777" w:rsidR="00F82C69" w:rsidRDefault="00F82C69" w:rsidP="00F82C69">
      <w:r>
        <w:t>"}"             { return(RR); }</w:t>
      </w:r>
    </w:p>
    <w:p w14:paraId="18783B95" w14:textId="77777777" w:rsidR="00F82C69" w:rsidRDefault="00F82C69" w:rsidP="00F82C69">
      <w:r>
        <w:t>":"             { return(COLON); }</w:t>
      </w:r>
    </w:p>
    <w:p w14:paraId="5792709C" w14:textId="77777777" w:rsidR="00F82C69" w:rsidRDefault="00F82C69" w:rsidP="00F82C69">
      <w:r>
        <w:t>"."             { return(PERIOD); }</w:t>
      </w:r>
    </w:p>
    <w:p w14:paraId="27F6F454" w14:textId="77777777" w:rsidR="00F82C69" w:rsidRDefault="00F82C69" w:rsidP="00F82C69">
      <w:r>
        <w:t>","             { return(COMMA); }</w:t>
      </w:r>
    </w:p>
    <w:p w14:paraId="48080452" w14:textId="77777777" w:rsidR="00F82C69" w:rsidRDefault="00F82C69" w:rsidP="00F82C69">
      <w:r>
        <w:t>"!"             { return(EXCL); }</w:t>
      </w:r>
    </w:p>
    <w:p w14:paraId="769A9467" w14:textId="77777777" w:rsidR="00F82C69" w:rsidRDefault="00F82C69" w:rsidP="00F82C69">
      <w:r>
        <w:t>"?"             { return(QUESTION); }</w:t>
      </w:r>
    </w:p>
    <w:p w14:paraId="233C32B9" w14:textId="77777777" w:rsidR="00F82C69" w:rsidRDefault="00F82C69" w:rsidP="00F82C69">
      <w:r>
        <w:t>"*"             { return(STAR); }</w:t>
      </w:r>
    </w:p>
    <w:p w14:paraId="5772AE0F" w14:textId="77777777" w:rsidR="00F82C69" w:rsidRDefault="00F82C69" w:rsidP="00F82C69">
      <w:r>
        <w:t>"/"             { return(SLASH); }</w:t>
      </w:r>
    </w:p>
    <w:p w14:paraId="658C60E5" w14:textId="77777777" w:rsidR="00F82C69" w:rsidRDefault="00F82C69" w:rsidP="00F82C69">
      <w:r>
        <w:t>"%"             { return(PERCENT); }</w:t>
      </w:r>
    </w:p>
    <w:p w14:paraId="556E1D29" w14:textId="77777777" w:rsidR="00F82C69" w:rsidRDefault="00F82C69" w:rsidP="00F82C69">
      <w:r>
        <w:lastRenderedPageBreak/>
        <w:t>"&amp;"             { return(AMP); }</w:t>
      </w:r>
    </w:p>
    <w:p w14:paraId="7C61A447" w14:textId="77777777" w:rsidR="00F82C69" w:rsidRDefault="00F82C69" w:rsidP="00F82C69">
      <w:r>
        <w:t>";"             { return(SEMICOLON); }</w:t>
      </w:r>
    </w:p>
    <w:p w14:paraId="48E837B2" w14:textId="77777777" w:rsidR="00F82C69" w:rsidRDefault="00F82C69" w:rsidP="00F82C69">
      <w:r>
        <w:t>"+"             { return(PLUS); }</w:t>
      </w:r>
    </w:p>
    <w:p w14:paraId="0FAD83E7" w14:textId="77777777" w:rsidR="00F82C69" w:rsidRDefault="00F82C69" w:rsidP="00F82C69">
      <w:r>
        <w:t>"-"             { return(MINUS); }</w:t>
      </w:r>
    </w:p>
    <w:p w14:paraId="0EA9FF66" w14:textId="77777777" w:rsidR="00F82C69" w:rsidRDefault="00F82C69" w:rsidP="00F82C69">
      <w:r>
        <w:t>"="             { return(ASSIGN); }</w:t>
      </w:r>
    </w:p>
    <w:p w14:paraId="2AB7B4A9" w14:textId="77777777" w:rsidR="00F82C69" w:rsidRDefault="00F82C69" w:rsidP="00F82C69"/>
    <w:p w14:paraId="649A919B" w14:textId="77777777" w:rsidR="00F82C69" w:rsidRDefault="00F82C69" w:rsidP="00F82C69">
      <w:r>
        <w:t>{digit}+                        { return(INTEGER_CONSTANT); }</w:t>
      </w:r>
    </w:p>
    <w:p w14:paraId="18D0DBD3" w14:textId="77777777" w:rsidR="00F82C69" w:rsidRDefault="00F82C69" w:rsidP="00F82C69">
      <w:r>
        <w:t>{digit}+\.{digit}+              { return(FLOAT_CONSTANT); }</w:t>
      </w:r>
    </w:p>
    <w:p w14:paraId="1F8DF270" w14:textId="77777777" w:rsidR="00F82C69" w:rsidRDefault="00F82C69" w:rsidP="00F82C69">
      <w:r>
        <w:t>{letter}({letter}|{digit})*      { return(IDENTIFIER); }</w:t>
      </w:r>
    </w:p>
    <w:p w14:paraId="239A82CA" w14:textId="77777777" w:rsidR="00F82C69" w:rsidRDefault="00F82C69" w:rsidP="00F82C69">
      <w:r>
        <w:t>\"([^"\n]|\\["\n])*\"           { return(STRING_LITERAL); }</w:t>
      </w:r>
    </w:p>
    <w:p w14:paraId="79983986" w14:textId="77777777" w:rsidR="00F82C69" w:rsidRDefault="00F82C69" w:rsidP="00F82C69">
      <w:r>
        <w:t>\'([^'\n]|\'\')\'               { return(CHARACTER_CONSTANT); }</w:t>
      </w:r>
    </w:p>
    <w:p w14:paraId="61C426FC" w14:textId="5FE3C815" w:rsidR="003B0D46" w:rsidRPr="00F82C69" w:rsidRDefault="00F82C69" w:rsidP="00F82C69">
      <w:r>
        <w:t>%%</w:t>
      </w:r>
    </w:p>
    <w:p w14:paraId="38142990" w14:textId="77777777" w:rsidR="003B0D46" w:rsidRDefault="003B0D46"/>
    <w:p w14:paraId="1501A555" w14:textId="7CDC27F8" w:rsidR="003B0D46" w:rsidRPr="005334B5" w:rsidRDefault="005334B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oh.y</w:t>
      </w:r>
    </w:p>
    <w:p w14:paraId="4BE3A250" w14:textId="77777777" w:rsidR="005334B5" w:rsidRDefault="005334B5" w:rsidP="005334B5">
      <w:r>
        <w:t>%{</w:t>
      </w:r>
    </w:p>
    <w:p w14:paraId="76D6B64B" w14:textId="77777777" w:rsidR="005334B5" w:rsidRDefault="005334B5" w:rsidP="005334B5">
      <w:r>
        <w:t xml:space="preserve">    #include &lt;stdio.h&gt;</w:t>
      </w:r>
    </w:p>
    <w:p w14:paraId="261C5648" w14:textId="77777777" w:rsidR="005334B5" w:rsidRDefault="005334B5" w:rsidP="005334B5">
      <w:r>
        <w:t xml:space="preserve">    #include &lt;stdlib.h&gt;</w:t>
      </w:r>
    </w:p>
    <w:p w14:paraId="2826C560" w14:textId="77777777" w:rsidR="005334B5" w:rsidRDefault="005334B5" w:rsidP="005334B5">
      <w:r>
        <w:t xml:space="preserve">    extern char *yytext;</w:t>
      </w:r>
    </w:p>
    <w:p w14:paraId="726EB6B5" w14:textId="77777777" w:rsidR="005334B5" w:rsidRDefault="005334B5" w:rsidP="005334B5">
      <w:r>
        <w:t xml:space="preserve">    int yyerror(char *s);</w:t>
      </w:r>
    </w:p>
    <w:p w14:paraId="1C643EDC" w14:textId="77777777" w:rsidR="005334B5" w:rsidRDefault="005334B5" w:rsidP="005334B5">
      <w:r>
        <w:t xml:space="preserve">    int yylex();</w:t>
      </w:r>
    </w:p>
    <w:p w14:paraId="4CCC3033" w14:textId="77777777" w:rsidR="005334B5" w:rsidRDefault="005334B5" w:rsidP="005334B5">
      <w:r>
        <w:t xml:space="preserve">    int yywrap();</w:t>
      </w:r>
    </w:p>
    <w:p w14:paraId="5061E9CC" w14:textId="77777777" w:rsidR="005334B5" w:rsidRDefault="005334B5" w:rsidP="005334B5">
      <w:r>
        <w:t>%}</w:t>
      </w:r>
    </w:p>
    <w:p w14:paraId="575305B5" w14:textId="77777777" w:rsidR="005334B5" w:rsidRDefault="005334B5" w:rsidP="005334B5"/>
    <w:p w14:paraId="270EDF5A" w14:textId="77777777" w:rsidR="005334B5" w:rsidRDefault="005334B5" w:rsidP="005334B5">
      <w:r>
        <w:t>%token IDENTIFIER TYPE_IDENTIFIER FLOAT_CONSTANT INTEGER_CONSTANT STRING_LITERAL CHARACTER_CONSTANT</w:t>
      </w:r>
    </w:p>
    <w:p w14:paraId="009B3712" w14:textId="77777777" w:rsidR="005334B5" w:rsidRDefault="005334B5" w:rsidP="005334B5">
      <w:r>
        <w:t xml:space="preserve">    AUTO_SYM BREAK_SYM CASE_SYM CONTINUE_SYM DEFAULT_SYM DO_SYM ELSE_SYM</w:t>
      </w:r>
    </w:p>
    <w:p w14:paraId="5D9C69EE" w14:textId="77777777" w:rsidR="005334B5" w:rsidRDefault="005334B5" w:rsidP="005334B5">
      <w:r>
        <w:t xml:space="preserve">    ENUM_SYM FOR_SYM IF_SYM RETURN_SYM SIZEOF_SYM STATIC_SYM STRUCT_SYM</w:t>
      </w:r>
    </w:p>
    <w:p w14:paraId="5498B8BC" w14:textId="77777777" w:rsidR="005334B5" w:rsidRDefault="005334B5" w:rsidP="005334B5">
      <w:r>
        <w:t xml:space="preserve">    SWITCH_SYM TYPEDEF_SYM UNION_SYM WHILE_SYM</w:t>
      </w:r>
    </w:p>
    <w:p w14:paraId="01F3F179" w14:textId="77777777" w:rsidR="005334B5" w:rsidRDefault="005334B5" w:rsidP="005334B5">
      <w:r>
        <w:t xml:space="preserve">    PLUSPLUS MINUSMINUS ARROW LSS GTR LEQ GEQ EQL NEQ AMPAMP BARBAR DOTDOTDOT</w:t>
      </w:r>
    </w:p>
    <w:p w14:paraId="06835506" w14:textId="77777777" w:rsidR="005334B5" w:rsidRDefault="005334B5" w:rsidP="005334B5">
      <w:r>
        <w:t xml:space="preserve">    LP RP LB RB LR RR COLON PERIOD COMMA EXCL STAR SLASH PERCENT AMP QUESTION SEMICOLON</w:t>
      </w:r>
    </w:p>
    <w:p w14:paraId="77618525" w14:textId="77777777" w:rsidR="005334B5" w:rsidRDefault="005334B5" w:rsidP="005334B5">
      <w:r>
        <w:t xml:space="preserve">    PLUS MINUS ASSIGN</w:t>
      </w:r>
    </w:p>
    <w:p w14:paraId="733DD598" w14:textId="77777777" w:rsidR="005334B5" w:rsidRDefault="005334B5" w:rsidP="005334B5">
      <w:r>
        <w:t>%start program</w:t>
      </w:r>
    </w:p>
    <w:p w14:paraId="263815D7" w14:textId="77777777" w:rsidR="005334B5" w:rsidRDefault="005334B5" w:rsidP="005334B5"/>
    <w:p w14:paraId="50AAA90E" w14:textId="77777777" w:rsidR="005334B5" w:rsidRDefault="005334B5" w:rsidP="005334B5">
      <w:r>
        <w:t>%%</w:t>
      </w:r>
    </w:p>
    <w:p w14:paraId="3E2450A8" w14:textId="77777777" w:rsidR="005334B5" w:rsidRDefault="005334B5" w:rsidP="005334B5">
      <w:r>
        <w:t>program</w:t>
      </w:r>
    </w:p>
    <w:p w14:paraId="12371D51" w14:textId="77777777" w:rsidR="005334B5" w:rsidRDefault="005334B5" w:rsidP="005334B5">
      <w:r>
        <w:t xml:space="preserve">    : translation_unit</w:t>
      </w:r>
    </w:p>
    <w:p w14:paraId="676C6F8F" w14:textId="77777777" w:rsidR="005334B5" w:rsidRDefault="005334B5" w:rsidP="005334B5">
      <w:r>
        <w:t xml:space="preserve">    ;</w:t>
      </w:r>
    </w:p>
    <w:p w14:paraId="4600B790" w14:textId="77777777" w:rsidR="005334B5" w:rsidRDefault="005334B5" w:rsidP="005334B5"/>
    <w:p w14:paraId="248ED765" w14:textId="77777777" w:rsidR="005334B5" w:rsidRDefault="005334B5" w:rsidP="005334B5">
      <w:r>
        <w:t>translation_unit</w:t>
      </w:r>
    </w:p>
    <w:p w14:paraId="16EA0D7E" w14:textId="77777777" w:rsidR="005334B5" w:rsidRDefault="005334B5" w:rsidP="005334B5">
      <w:r>
        <w:t xml:space="preserve">    : external_declaration</w:t>
      </w:r>
    </w:p>
    <w:p w14:paraId="2C145F69" w14:textId="77777777" w:rsidR="005334B5" w:rsidRDefault="005334B5" w:rsidP="005334B5">
      <w:r>
        <w:t xml:space="preserve">    | translation_unit external_declaration</w:t>
      </w:r>
    </w:p>
    <w:p w14:paraId="249D014F" w14:textId="77777777" w:rsidR="005334B5" w:rsidRDefault="005334B5" w:rsidP="005334B5">
      <w:r>
        <w:t xml:space="preserve">    ;</w:t>
      </w:r>
    </w:p>
    <w:p w14:paraId="3647F616" w14:textId="77777777" w:rsidR="005334B5" w:rsidRDefault="005334B5" w:rsidP="005334B5"/>
    <w:p w14:paraId="01B8814A" w14:textId="77777777" w:rsidR="005334B5" w:rsidRDefault="005334B5" w:rsidP="005334B5">
      <w:r>
        <w:lastRenderedPageBreak/>
        <w:t>external_declaration</w:t>
      </w:r>
    </w:p>
    <w:p w14:paraId="1E449873" w14:textId="77777777" w:rsidR="005334B5" w:rsidRDefault="005334B5" w:rsidP="005334B5">
      <w:r>
        <w:t xml:space="preserve">    : function_definition</w:t>
      </w:r>
    </w:p>
    <w:p w14:paraId="48993FD5" w14:textId="77777777" w:rsidR="005334B5" w:rsidRDefault="005334B5" w:rsidP="005334B5">
      <w:r>
        <w:t xml:space="preserve">    | declaration</w:t>
      </w:r>
    </w:p>
    <w:p w14:paraId="3A32A6DF" w14:textId="77777777" w:rsidR="005334B5" w:rsidRDefault="005334B5" w:rsidP="005334B5">
      <w:r>
        <w:t xml:space="preserve">    ;</w:t>
      </w:r>
    </w:p>
    <w:p w14:paraId="44388058" w14:textId="77777777" w:rsidR="005334B5" w:rsidRDefault="005334B5" w:rsidP="005334B5"/>
    <w:p w14:paraId="46A086D0" w14:textId="77777777" w:rsidR="005334B5" w:rsidRDefault="005334B5" w:rsidP="005334B5">
      <w:r>
        <w:t>function_definition</w:t>
      </w:r>
    </w:p>
    <w:p w14:paraId="1760A10C" w14:textId="77777777" w:rsidR="005334B5" w:rsidRDefault="005334B5" w:rsidP="005334B5">
      <w:r>
        <w:t xml:space="preserve">    : declaration_specifiers declarator compound_statement</w:t>
      </w:r>
    </w:p>
    <w:p w14:paraId="710F07C6" w14:textId="77777777" w:rsidR="005334B5" w:rsidRDefault="005334B5" w:rsidP="005334B5">
      <w:r>
        <w:t xml:space="preserve">    | declarator compound_statement</w:t>
      </w:r>
    </w:p>
    <w:p w14:paraId="68AA1C88" w14:textId="77777777" w:rsidR="005334B5" w:rsidRDefault="005334B5" w:rsidP="005334B5">
      <w:r>
        <w:t xml:space="preserve">    ;</w:t>
      </w:r>
    </w:p>
    <w:p w14:paraId="611572EF" w14:textId="77777777" w:rsidR="005334B5" w:rsidRDefault="005334B5" w:rsidP="005334B5"/>
    <w:p w14:paraId="0EE71963" w14:textId="77777777" w:rsidR="005334B5" w:rsidRDefault="005334B5" w:rsidP="005334B5">
      <w:r>
        <w:t>declaration</w:t>
      </w:r>
    </w:p>
    <w:p w14:paraId="52C5A748" w14:textId="77777777" w:rsidR="005334B5" w:rsidRDefault="005334B5" w:rsidP="005334B5">
      <w:r>
        <w:t xml:space="preserve">    : declaration_specifiers SEMICOLON</w:t>
      </w:r>
    </w:p>
    <w:p w14:paraId="03AF5777" w14:textId="77777777" w:rsidR="005334B5" w:rsidRDefault="005334B5" w:rsidP="005334B5">
      <w:r>
        <w:t xml:space="preserve">    | declaration_specifiers init_declarator_list SEMICOLON</w:t>
      </w:r>
    </w:p>
    <w:p w14:paraId="78BB2FB1" w14:textId="77777777" w:rsidR="005334B5" w:rsidRDefault="005334B5" w:rsidP="005334B5">
      <w:r>
        <w:t xml:space="preserve">    ;</w:t>
      </w:r>
    </w:p>
    <w:p w14:paraId="402193BC" w14:textId="77777777" w:rsidR="005334B5" w:rsidRDefault="005334B5" w:rsidP="005334B5"/>
    <w:p w14:paraId="632D657E" w14:textId="77777777" w:rsidR="005334B5" w:rsidRDefault="005334B5" w:rsidP="005334B5">
      <w:r>
        <w:t>declaration_specifiers</w:t>
      </w:r>
    </w:p>
    <w:p w14:paraId="5F9B7694" w14:textId="77777777" w:rsidR="005334B5" w:rsidRDefault="005334B5" w:rsidP="005334B5">
      <w:r>
        <w:t xml:space="preserve">    : type_specifier</w:t>
      </w:r>
    </w:p>
    <w:p w14:paraId="6A20E381" w14:textId="77777777" w:rsidR="005334B5" w:rsidRDefault="005334B5" w:rsidP="005334B5">
      <w:r>
        <w:t xml:space="preserve">    | storage_class_specifier</w:t>
      </w:r>
    </w:p>
    <w:p w14:paraId="0AC4C09B" w14:textId="77777777" w:rsidR="005334B5" w:rsidRDefault="005334B5" w:rsidP="005334B5">
      <w:r>
        <w:t xml:space="preserve">    | type_specifier declaration_specifiers</w:t>
      </w:r>
    </w:p>
    <w:p w14:paraId="391DADA3" w14:textId="77777777" w:rsidR="005334B5" w:rsidRDefault="005334B5" w:rsidP="005334B5">
      <w:r>
        <w:t xml:space="preserve">    | storage_class_specifier declaration_specifiers</w:t>
      </w:r>
    </w:p>
    <w:p w14:paraId="429B09F3" w14:textId="77777777" w:rsidR="005334B5" w:rsidRDefault="005334B5" w:rsidP="005334B5">
      <w:r>
        <w:t xml:space="preserve">    ;</w:t>
      </w:r>
    </w:p>
    <w:p w14:paraId="50D990E9" w14:textId="77777777" w:rsidR="005334B5" w:rsidRDefault="005334B5" w:rsidP="005334B5"/>
    <w:p w14:paraId="4599081F" w14:textId="77777777" w:rsidR="005334B5" w:rsidRDefault="005334B5" w:rsidP="005334B5">
      <w:r>
        <w:lastRenderedPageBreak/>
        <w:t>storage_class_specifier</w:t>
      </w:r>
    </w:p>
    <w:p w14:paraId="1AD9600F" w14:textId="77777777" w:rsidR="005334B5" w:rsidRDefault="005334B5" w:rsidP="005334B5">
      <w:r>
        <w:t xml:space="preserve">    : AUTO_SYM</w:t>
      </w:r>
    </w:p>
    <w:p w14:paraId="2046EE47" w14:textId="77777777" w:rsidR="005334B5" w:rsidRDefault="005334B5" w:rsidP="005334B5">
      <w:r>
        <w:t xml:space="preserve">    | STATIC_SYM</w:t>
      </w:r>
    </w:p>
    <w:p w14:paraId="5C2FD090" w14:textId="77777777" w:rsidR="005334B5" w:rsidRDefault="005334B5" w:rsidP="005334B5">
      <w:r>
        <w:t xml:space="preserve">    | TYPEDEF_SYM</w:t>
      </w:r>
    </w:p>
    <w:p w14:paraId="31611C0D" w14:textId="77777777" w:rsidR="005334B5" w:rsidRDefault="005334B5" w:rsidP="005334B5">
      <w:r>
        <w:t xml:space="preserve">    ;</w:t>
      </w:r>
    </w:p>
    <w:p w14:paraId="757DDC3C" w14:textId="77777777" w:rsidR="005334B5" w:rsidRDefault="005334B5" w:rsidP="005334B5"/>
    <w:p w14:paraId="7876EEDE" w14:textId="77777777" w:rsidR="005334B5" w:rsidRDefault="005334B5" w:rsidP="005334B5">
      <w:r>
        <w:t>init_declarator_list</w:t>
      </w:r>
    </w:p>
    <w:p w14:paraId="05B6AB45" w14:textId="77777777" w:rsidR="005334B5" w:rsidRDefault="005334B5" w:rsidP="005334B5">
      <w:r>
        <w:t xml:space="preserve">    : init_declarator</w:t>
      </w:r>
    </w:p>
    <w:p w14:paraId="4BD529D7" w14:textId="77777777" w:rsidR="005334B5" w:rsidRDefault="005334B5" w:rsidP="005334B5">
      <w:r>
        <w:t xml:space="preserve">    | init_declarator_list COMMA init_declarator</w:t>
      </w:r>
    </w:p>
    <w:p w14:paraId="4BB30AA6" w14:textId="77777777" w:rsidR="005334B5" w:rsidRDefault="005334B5" w:rsidP="005334B5">
      <w:r>
        <w:t xml:space="preserve">    ;</w:t>
      </w:r>
    </w:p>
    <w:p w14:paraId="2EAC7193" w14:textId="77777777" w:rsidR="005334B5" w:rsidRDefault="005334B5" w:rsidP="005334B5"/>
    <w:p w14:paraId="288DE421" w14:textId="77777777" w:rsidR="005334B5" w:rsidRDefault="005334B5" w:rsidP="005334B5">
      <w:r>
        <w:t>init_declarator</w:t>
      </w:r>
    </w:p>
    <w:p w14:paraId="667583A7" w14:textId="77777777" w:rsidR="005334B5" w:rsidRDefault="005334B5" w:rsidP="005334B5">
      <w:r>
        <w:t xml:space="preserve">    : declarator</w:t>
      </w:r>
    </w:p>
    <w:p w14:paraId="45488A50" w14:textId="77777777" w:rsidR="005334B5" w:rsidRDefault="005334B5" w:rsidP="005334B5">
      <w:r>
        <w:t xml:space="preserve">    | declarator ASSIGN initializer</w:t>
      </w:r>
    </w:p>
    <w:p w14:paraId="0AEF0771" w14:textId="77777777" w:rsidR="005334B5" w:rsidRDefault="005334B5" w:rsidP="005334B5">
      <w:r>
        <w:t xml:space="preserve">    ;</w:t>
      </w:r>
    </w:p>
    <w:p w14:paraId="0EFD2E81" w14:textId="77777777" w:rsidR="005334B5" w:rsidRDefault="005334B5" w:rsidP="005334B5"/>
    <w:p w14:paraId="21EDC409" w14:textId="77777777" w:rsidR="005334B5" w:rsidRDefault="005334B5" w:rsidP="005334B5">
      <w:r>
        <w:t>type_specifier</w:t>
      </w:r>
    </w:p>
    <w:p w14:paraId="39865773" w14:textId="77777777" w:rsidR="005334B5" w:rsidRDefault="005334B5" w:rsidP="005334B5">
      <w:r>
        <w:t xml:space="preserve">    : struct_specifier</w:t>
      </w:r>
    </w:p>
    <w:p w14:paraId="71D5A9DF" w14:textId="77777777" w:rsidR="005334B5" w:rsidRDefault="005334B5" w:rsidP="005334B5">
      <w:r>
        <w:t xml:space="preserve">    | enum_specifier</w:t>
      </w:r>
    </w:p>
    <w:p w14:paraId="2CE2BAB6" w14:textId="77777777" w:rsidR="005334B5" w:rsidRDefault="005334B5" w:rsidP="005334B5">
      <w:r>
        <w:t xml:space="preserve">    | TYPE_IDENTIFIER</w:t>
      </w:r>
    </w:p>
    <w:p w14:paraId="1121A4C6" w14:textId="77777777" w:rsidR="005334B5" w:rsidRDefault="005334B5" w:rsidP="005334B5">
      <w:r>
        <w:t xml:space="preserve">    ;</w:t>
      </w:r>
    </w:p>
    <w:p w14:paraId="52BAEC70" w14:textId="77777777" w:rsidR="005334B5" w:rsidRDefault="005334B5" w:rsidP="005334B5"/>
    <w:p w14:paraId="680D5A7A" w14:textId="77777777" w:rsidR="005334B5" w:rsidRDefault="005334B5" w:rsidP="005334B5">
      <w:r>
        <w:lastRenderedPageBreak/>
        <w:t>struct_specifier</w:t>
      </w:r>
    </w:p>
    <w:p w14:paraId="6354F9B2" w14:textId="77777777" w:rsidR="005334B5" w:rsidRDefault="005334B5" w:rsidP="005334B5">
      <w:r>
        <w:t xml:space="preserve">    : struct_or_union IDENTIFIER LR struct_declaration_list RR</w:t>
      </w:r>
    </w:p>
    <w:p w14:paraId="4DFC19C6" w14:textId="77777777" w:rsidR="005334B5" w:rsidRDefault="005334B5" w:rsidP="005334B5">
      <w:r>
        <w:t xml:space="preserve">    | struct_or_union LR struct_declaration_list RR</w:t>
      </w:r>
    </w:p>
    <w:p w14:paraId="5B75A149" w14:textId="77777777" w:rsidR="005334B5" w:rsidRDefault="005334B5" w:rsidP="005334B5">
      <w:r>
        <w:t xml:space="preserve">    | struct_or_union IDENTIFIER</w:t>
      </w:r>
    </w:p>
    <w:p w14:paraId="4AB95DFD" w14:textId="77777777" w:rsidR="005334B5" w:rsidRDefault="005334B5" w:rsidP="005334B5">
      <w:r>
        <w:t xml:space="preserve">    ;</w:t>
      </w:r>
    </w:p>
    <w:p w14:paraId="44577F0A" w14:textId="77777777" w:rsidR="005334B5" w:rsidRDefault="005334B5" w:rsidP="005334B5"/>
    <w:p w14:paraId="6BB16B16" w14:textId="77777777" w:rsidR="005334B5" w:rsidRDefault="005334B5" w:rsidP="005334B5">
      <w:r>
        <w:t>struct_or_union</w:t>
      </w:r>
    </w:p>
    <w:p w14:paraId="10661DA3" w14:textId="77777777" w:rsidR="005334B5" w:rsidRDefault="005334B5" w:rsidP="005334B5">
      <w:r>
        <w:t xml:space="preserve">    : STRUCT_SYM</w:t>
      </w:r>
    </w:p>
    <w:p w14:paraId="388BA63F" w14:textId="77777777" w:rsidR="005334B5" w:rsidRDefault="005334B5" w:rsidP="005334B5">
      <w:r>
        <w:t xml:space="preserve">    | UNION_SYM</w:t>
      </w:r>
    </w:p>
    <w:p w14:paraId="607582EC" w14:textId="77777777" w:rsidR="005334B5" w:rsidRDefault="005334B5" w:rsidP="005334B5">
      <w:r>
        <w:t xml:space="preserve">    ;</w:t>
      </w:r>
    </w:p>
    <w:p w14:paraId="172C6EE1" w14:textId="77777777" w:rsidR="005334B5" w:rsidRDefault="005334B5" w:rsidP="005334B5"/>
    <w:p w14:paraId="1EA66ABB" w14:textId="77777777" w:rsidR="005334B5" w:rsidRDefault="005334B5" w:rsidP="005334B5">
      <w:r>
        <w:t>struct_declaration_list</w:t>
      </w:r>
    </w:p>
    <w:p w14:paraId="71595C3A" w14:textId="77777777" w:rsidR="005334B5" w:rsidRDefault="005334B5" w:rsidP="005334B5">
      <w:r>
        <w:t xml:space="preserve">    : struct_declaration</w:t>
      </w:r>
    </w:p>
    <w:p w14:paraId="0C34042D" w14:textId="77777777" w:rsidR="005334B5" w:rsidRDefault="005334B5" w:rsidP="005334B5">
      <w:r>
        <w:t xml:space="preserve">    | struct_declaration_list struct_declaration</w:t>
      </w:r>
    </w:p>
    <w:p w14:paraId="4290E36D" w14:textId="77777777" w:rsidR="005334B5" w:rsidRDefault="005334B5" w:rsidP="005334B5">
      <w:r>
        <w:t xml:space="preserve">    ;</w:t>
      </w:r>
    </w:p>
    <w:p w14:paraId="4B71A576" w14:textId="77777777" w:rsidR="005334B5" w:rsidRDefault="005334B5" w:rsidP="005334B5"/>
    <w:p w14:paraId="61E58A0A" w14:textId="77777777" w:rsidR="005334B5" w:rsidRDefault="005334B5" w:rsidP="005334B5">
      <w:r>
        <w:t>struct_declaration</w:t>
      </w:r>
    </w:p>
    <w:p w14:paraId="3DED8A3C" w14:textId="77777777" w:rsidR="005334B5" w:rsidRDefault="005334B5" w:rsidP="005334B5">
      <w:r>
        <w:t xml:space="preserve">    : type_specifier struct_declarator_list SEMICOLON</w:t>
      </w:r>
    </w:p>
    <w:p w14:paraId="5CDCE926" w14:textId="77777777" w:rsidR="005334B5" w:rsidRDefault="005334B5" w:rsidP="005334B5">
      <w:r>
        <w:t xml:space="preserve">    ;</w:t>
      </w:r>
    </w:p>
    <w:p w14:paraId="21E95057" w14:textId="77777777" w:rsidR="005334B5" w:rsidRDefault="005334B5" w:rsidP="005334B5"/>
    <w:p w14:paraId="0EBBE4E9" w14:textId="77777777" w:rsidR="005334B5" w:rsidRDefault="005334B5" w:rsidP="005334B5">
      <w:r>
        <w:t>struct_declarator_list</w:t>
      </w:r>
    </w:p>
    <w:p w14:paraId="5949872D" w14:textId="77777777" w:rsidR="005334B5" w:rsidRDefault="005334B5" w:rsidP="005334B5">
      <w:r>
        <w:t xml:space="preserve">    : struct_declarator</w:t>
      </w:r>
    </w:p>
    <w:p w14:paraId="74D39C97" w14:textId="77777777" w:rsidR="005334B5" w:rsidRDefault="005334B5" w:rsidP="005334B5">
      <w:r>
        <w:lastRenderedPageBreak/>
        <w:t xml:space="preserve">    | struct_declarator_list COMMA struct_declarator</w:t>
      </w:r>
    </w:p>
    <w:p w14:paraId="752B457D" w14:textId="77777777" w:rsidR="005334B5" w:rsidRDefault="005334B5" w:rsidP="005334B5">
      <w:r>
        <w:t xml:space="preserve">    ;</w:t>
      </w:r>
    </w:p>
    <w:p w14:paraId="1815B730" w14:textId="77777777" w:rsidR="005334B5" w:rsidRDefault="005334B5" w:rsidP="005334B5"/>
    <w:p w14:paraId="142159C6" w14:textId="77777777" w:rsidR="005334B5" w:rsidRDefault="005334B5" w:rsidP="005334B5">
      <w:r>
        <w:t>struct_declarator</w:t>
      </w:r>
    </w:p>
    <w:p w14:paraId="5E7DB048" w14:textId="77777777" w:rsidR="005334B5" w:rsidRDefault="005334B5" w:rsidP="005334B5">
      <w:r>
        <w:t xml:space="preserve">    : declarator</w:t>
      </w:r>
    </w:p>
    <w:p w14:paraId="16E0B292" w14:textId="77777777" w:rsidR="005334B5" w:rsidRDefault="005334B5" w:rsidP="005334B5">
      <w:r>
        <w:t xml:space="preserve">    ;</w:t>
      </w:r>
    </w:p>
    <w:p w14:paraId="452F3A8B" w14:textId="77777777" w:rsidR="005334B5" w:rsidRDefault="005334B5" w:rsidP="005334B5"/>
    <w:p w14:paraId="3FE5C67B" w14:textId="77777777" w:rsidR="005334B5" w:rsidRDefault="005334B5" w:rsidP="005334B5">
      <w:r>
        <w:t>enum_specifier</w:t>
      </w:r>
    </w:p>
    <w:p w14:paraId="6CFC2A4F" w14:textId="77777777" w:rsidR="005334B5" w:rsidRDefault="005334B5" w:rsidP="005334B5">
      <w:r>
        <w:t xml:space="preserve">    : ENUM_SYM IDENTIFIER LR enumerator_list RR</w:t>
      </w:r>
    </w:p>
    <w:p w14:paraId="20EFF96F" w14:textId="77777777" w:rsidR="005334B5" w:rsidRDefault="005334B5" w:rsidP="005334B5">
      <w:r>
        <w:t xml:space="preserve">    | ENUM_SYM LR enumerator_list RR</w:t>
      </w:r>
    </w:p>
    <w:p w14:paraId="3140DDFC" w14:textId="77777777" w:rsidR="005334B5" w:rsidRDefault="005334B5" w:rsidP="005334B5">
      <w:r>
        <w:t xml:space="preserve">    | ENUM_SYM IDENTIFIER</w:t>
      </w:r>
    </w:p>
    <w:p w14:paraId="2090CB0A" w14:textId="77777777" w:rsidR="005334B5" w:rsidRDefault="005334B5" w:rsidP="005334B5">
      <w:r>
        <w:t xml:space="preserve">    ;</w:t>
      </w:r>
    </w:p>
    <w:p w14:paraId="6DCA04D7" w14:textId="77777777" w:rsidR="005334B5" w:rsidRDefault="005334B5" w:rsidP="005334B5"/>
    <w:p w14:paraId="7A288D82" w14:textId="77777777" w:rsidR="005334B5" w:rsidRDefault="005334B5" w:rsidP="005334B5">
      <w:r>
        <w:t>enumerator_list</w:t>
      </w:r>
    </w:p>
    <w:p w14:paraId="00C9B987" w14:textId="77777777" w:rsidR="005334B5" w:rsidRDefault="005334B5" w:rsidP="005334B5">
      <w:r>
        <w:t xml:space="preserve">    : enumerator</w:t>
      </w:r>
    </w:p>
    <w:p w14:paraId="55DF28EA" w14:textId="77777777" w:rsidR="005334B5" w:rsidRDefault="005334B5" w:rsidP="005334B5">
      <w:r>
        <w:t xml:space="preserve">    | enumerator_list COMMA enumerator</w:t>
      </w:r>
    </w:p>
    <w:p w14:paraId="6D316DAD" w14:textId="77777777" w:rsidR="005334B5" w:rsidRDefault="005334B5" w:rsidP="005334B5">
      <w:r>
        <w:t xml:space="preserve">    ;</w:t>
      </w:r>
    </w:p>
    <w:p w14:paraId="1C4974E5" w14:textId="77777777" w:rsidR="005334B5" w:rsidRDefault="005334B5" w:rsidP="005334B5"/>
    <w:p w14:paraId="49163003" w14:textId="77777777" w:rsidR="005334B5" w:rsidRDefault="005334B5" w:rsidP="005334B5">
      <w:r>
        <w:t>enumerator</w:t>
      </w:r>
    </w:p>
    <w:p w14:paraId="733CAD1E" w14:textId="77777777" w:rsidR="005334B5" w:rsidRDefault="005334B5" w:rsidP="005334B5">
      <w:r>
        <w:t xml:space="preserve">    : IDENTIFIER</w:t>
      </w:r>
    </w:p>
    <w:p w14:paraId="79CA436B" w14:textId="77777777" w:rsidR="005334B5" w:rsidRDefault="005334B5" w:rsidP="005334B5">
      <w:r>
        <w:t xml:space="preserve">    | IDENTIFIER ASSIGN constant_expression</w:t>
      </w:r>
    </w:p>
    <w:p w14:paraId="5F8952E2" w14:textId="77777777" w:rsidR="005334B5" w:rsidRDefault="005334B5" w:rsidP="005334B5">
      <w:r>
        <w:t xml:space="preserve">    ;</w:t>
      </w:r>
    </w:p>
    <w:p w14:paraId="323DA169" w14:textId="77777777" w:rsidR="005334B5" w:rsidRDefault="005334B5" w:rsidP="005334B5"/>
    <w:p w14:paraId="016615E9" w14:textId="77777777" w:rsidR="005334B5" w:rsidRDefault="005334B5" w:rsidP="005334B5">
      <w:r>
        <w:t>declarator</w:t>
      </w:r>
    </w:p>
    <w:p w14:paraId="44633A2D" w14:textId="77777777" w:rsidR="005334B5" w:rsidRDefault="005334B5" w:rsidP="005334B5">
      <w:r>
        <w:t xml:space="preserve">    : pointer direct_declarator</w:t>
      </w:r>
    </w:p>
    <w:p w14:paraId="2DBBA279" w14:textId="77777777" w:rsidR="005334B5" w:rsidRDefault="005334B5" w:rsidP="005334B5">
      <w:r>
        <w:t xml:space="preserve">    | direct_declarator</w:t>
      </w:r>
    </w:p>
    <w:p w14:paraId="1254BDE6" w14:textId="77777777" w:rsidR="005334B5" w:rsidRDefault="005334B5" w:rsidP="005334B5">
      <w:r>
        <w:t xml:space="preserve">    ;</w:t>
      </w:r>
    </w:p>
    <w:p w14:paraId="5805CE09" w14:textId="77777777" w:rsidR="005334B5" w:rsidRDefault="005334B5" w:rsidP="005334B5"/>
    <w:p w14:paraId="71BE12EC" w14:textId="77777777" w:rsidR="005334B5" w:rsidRDefault="005334B5" w:rsidP="005334B5">
      <w:r>
        <w:t>pointer</w:t>
      </w:r>
    </w:p>
    <w:p w14:paraId="23E8D7E7" w14:textId="77777777" w:rsidR="005334B5" w:rsidRDefault="005334B5" w:rsidP="005334B5">
      <w:r>
        <w:t xml:space="preserve">    : STAR</w:t>
      </w:r>
    </w:p>
    <w:p w14:paraId="36AF8F9C" w14:textId="77777777" w:rsidR="005334B5" w:rsidRDefault="005334B5" w:rsidP="005334B5">
      <w:r>
        <w:t xml:space="preserve">    | STAR pointer</w:t>
      </w:r>
    </w:p>
    <w:p w14:paraId="08253395" w14:textId="77777777" w:rsidR="005334B5" w:rsidRDefault="005334B5" w:rsidP="005334B5">
      <w:r>
        <w:t xml:space="preserve">    ;</w:t>
      </w:r>
    </w:p>
    <w:p w14:paraId="1638A1CA" w14:textId="77777777" w:rsidR="005334B5" w:rsidRDefault="005334B5" w:rsidP="005334B5"/>
    <w:p w14:paraId="15A380E0" w14:textId="77777777" w:rsidR="005334B5" w:rsidRDefault="005334B5" w:rsidP="005334B5">
      <w:r>
        <w:t>direct_declarator</w:t>
      </w:r>
    </w:p>
    <w:p w14:paraId="3C93D795" w14:textId="77777777" w:rsidR="005334B5" w:rsidRDefault="005334B5" w:rsidP="005334B5">
      <w:r>
        <w:t xml:space="preserve">    : IDENTIFIER</w:t>
      </w:r>
    </w:p>
    <w:p w14:paraId="0EC2508A" w14:textId="77777777" w:rsidR="005334B5" w:rsidRDefault="005334B5" w:rsidP="005334B5">
      <w:r>
        <w:t xml:space="preserve">    | LP declarator RP</w:t>
      </w:r>
    </w:p>
    <w:p w14:paraId="4F9876B4" w14:textId="77777777" w:rsidR="005334B5" w:rsidRDefault="005334B5" w:rsidP="005334B5">
      <w:r>
        <w:t xml:space="preserve">    | direct_declarator LB constant_expression_opt RB</w:t>
      </w:r>
    </w:p>
    <w:p w14:paraId="270EB68D" w14:textId="77777777" w:rsidR="005334B5" w:rsidRDefault="005334B5" w:rsidP="005334B5">
      <w:r>
        <w:t xml:space="preserve">    | direct_declarator LP parameter_type_list_opt RP</w:t>
      </w:r>
    </w:p>
    <w:p w14:paraId="7A7E0CEC" w14:textId="77777777" w:rsidR="005334B5" w:rsidRDefault="005334B5" w:rsidP="005334B5">
      <w:r>
        <w:t xml:space="preserve">    ;</w:t>
      </w:r>
    </w:p>
    <w:p w14:paraId="50C2A16F" w14:textId="77777777" w:rsidR="005334B5" w:rsidRDefault="005334B5" w:rsidP="005334B5"/>
    <w:p w14:paraId="55B80826" w14:textId="77777777" w:rsidR="005334B5" w:rsidRDefault="005334B5" w:rsidP="005334B5">
      <w:r>
        <w:t>constant_expression_opt</w:t>
      </w:r>
    </w:p>
    <w:p w14:paraId="101D7811" w14:textId="77777777" w:rsidR="005334B5" w:rsidRDefault="005334B5" w:rsidP="005334B5">
      <w:r>
        <w:t xml:space="preserve">    : /* empty */</w:t>
      </w:r>
    </w:p>
    <w:p w14:paraId="5593EAFB" w14:textId="77777777" w:rsidR="005334B5" w:rsidRDefault="005334B5" w:rsidP="005334B5">
      <w:r>
        <w:t xml:space="preserve">    | constant_expression</w:t>
      </w:r>
    </w:p>
    <w:p w14:paraId="26AA91FA" w14:textId="77777777" w:rsidR="005334B5" w:rsidRDefault="005334B5" w:rsidP="005334B5">
      <w:r>
        <w:t xml:space="preserve">    ;</w:t>
      </w:r>
    </w:p>
    <w:p w14:paraId="78AEE1C8" w14:textId="77777777" w:rsidR="005334B5" w:rsidRDefault="005334B5" w:rsidP="005334B5"/>
    <w:p w14:paraId="6818BE2C" w14:textId="77777777" w:rsidR="005334B5" w:rsidRDefault="005334B5" w:rsidP="005334B5">
      <w:r>
        <w:t>parameter_type_list_opt</w:t>
      </w:r>
    </w:p>
    <w:p w14:paraId="18449C3E" w14:textId="77777777" w:rsidR="005334B5" w:rsidRDefault="005334B5" w:rsidP="005334B5">
      <w:r>
        <w:t xml:space="preserve">    : /* empty */</w:t>
      </w:r>
    </w:p>
    <w:p w14:paraId="1B2AAC79" w14:textId="77777777" w:rsidR="005334B5" w:rsidRDefault="005334B5" w:rsidP="005334B5">
      <w:r>
        <w:t xml:space="preserve">    | parameter_type_list</w:t>
      </w:r>
    </w:p>
    <w:p w14:paraId="4F276F67" w14:textId="77777777" w:rsidR="005334B5" w:rsidRDefault="005334B5" w:rsidP="005334B5">
      <w:r>
        <w:t xml:space="preserve">    ;</w:t>
      </w:r>
    </w:p>
    <w:p w14:paraId="36E9AD44" w14:textId="77777777" w:rsidR="005334B5" w:rsidRDefault="005334B5" w:rsidP="005334B5"/>
    <w:p w14:paraId="3DA8E44B" w14:textId="77777777" w:rsidR="005334B5" w:rsidRDefault="005334B5" w:rsidP="005334B5">
      <w:r>
        <w:t>parameter_type_list</w:t>
      </w:r>
    </w:p>
    <w:p w14:paraId="134ADBE1" w14:textId="77777777" w:rsidR="005334B5" w:rsidRDefault="005334B5" w:rsidP="005334B5">
      <w:r>
        <w:t xml:space="preserve">    : parameter_list</w:t>
      </w:r>
    </w:p>
    <w:p w14:paraId="39E1F6EB" w14:textId="77777777" w:rsidR="005334B5" w:rsidRDefault="005334B5" w:rsidP="005334B5">
      <w:r>
        <w:t xml:space="preserve">    | parameter_list DOTDOTDOT</w:t>
      </w:r>
    </w:p>
    <w:p w14:paraId="2CCA6758" w14:textId="77777777" w:rsidR="005334B5" w:rsidRDefault="005334B5" w:rsidP="005334B5">
      <w:r>
        <w:t xml:space="preserve">    ;</w:t>
      </w:r>
    </w:p>
    <w:p w14:paraId="6BEB69DE" w14:textId="77777777" w:rsidR="005334B5" w:rsidRDefault="005334B5" w:rsidP="005334B5"/>
    <w:p w14:paraId="41494DC1" w14:textId="77777777" w:rsidR="005334B5" w:rsidRDefault="005334B5" w:rsidP="005334B5">
      <w:r>
        <w:t>parameter_list</w:t>
      </w:r>
    </w:p>
    <w:p w14:paraId="3438B25E" w14:textId="77777777" w:rsidR="005334B5" w:rsidRDefault="005334B5" w:rsidP="005334B5">
      <w:r>
        <w:t xml:space="preserve">    : parameter_declaration</w:t>
      </w:r>
    </w:p>
    <w:p w14:paraId="7E1F7E09" w14:textId="77777777" w:rsidR="005334B5" w:rsidRDefault="005334B5" w:rsidP="005334B5">
      <w:r>
        <w:t xml:space="preserve">    | parameter_list COMMA parameter_declaration</w:t>
      </w:r>
    </w:p>
    <w:p w14:paraId="193320D3" w14:textId="77777777" w:rsidR="005334B5" w:rsidRDefault="005334B5" w:rsidP="005334B5">
      <w:r>
        <w:t xml:space="preserve">    ;</w:t>
      </w:r>
    </w:p>
    <w:p w14:paraId="597EF460" w14:textId="77777777" w:rsidR="005334B5" w:rsidRDefault="005334B5" w:rsidP="005334B5"/>
    <w:p w14:paraId="7671E9C7" w14:textId="77777777" w:rsidR="005334B5" w:rsidRDefault="005334B5" w:rsidP="005334B5">
      <w:r>
        <w:t>parameter_declaration</w:t>
      </w:r>
    </w:p>
    <w:p w14:paraId="0B226E82" w14:textId="77777777" w:rsidR="005334B5" w:rsidRDefault="005334B5" w:rsidP="005334B5">
      <w:r>
        <w:t xml:space="preserve">    : declaration_specifiers declarator</w:t>
      </w:r>
    </w:p>
    <w:p w14:paraId="42F62467" w14:textId="77777777" w:rsidR="005334B5" w:rsidRDefault="005334B5" w:rsidP="005334B5">
      <w:r>
        <w:t xml:space="preserve">    | declaration_specifiers abstract_declarator</w:t>
      </w:r>
    </w:p>
    <w:p w14:paraId="77DF5F94" w14:textId="77777777" w:rsidR="005334B5" w:rsidRDefault="005334B5" w:rsidP="005334B5">
      <w:r>
        <w:t xml:space="preserve">    | declaration_specifiers</w:t>
      </w:r>
    </w:p>
    <w:p w14:paraId="4F629AA4" w14:textId="77777777" w:rsidR="005334B5" w:rsidRDefault="005334B5" w:rsidP="005334B5">
      <w:r>
        <w:t xml:space="preserve">    ;</w:t>
      </w:r>
    </w:p>
    <w:p w14:paraId="14D35262" w14:textId="77777777" w:rsidR="005334B5" w:rsidRDefault="005334B5" w:rsidP="005334B5"/>
    <w:p w14:paraId="0A0C340D" w14:textId="77777777" w:rsidR="005334B5" w:rsidRDefault="005334B5" w:rsidP="005334B5">
      <w:r>
        <w:lastRenderedPageBreak/>
        <w:t>abstract_declarator</w:t>
      </w:r>
    </w:p>
    <w:p w14:paraId="11357DEA" w14:textId="77777777" w:rsidR="005334B5" w:rsidRDefault="005334B5" w:rsidP="005334B5">
      <w:r>
        <w:t xml:space="preserve">    : pointer</w:t>
      </w:r>
    </w:p>
    <w:p w14:paraId="4C2C2D69" w14:textId="77777777" w:rsidR="005334B5" w:rsidRDefault="005334B5" w:rsidP="005334B5">
      <w:r>
        <w:t xml:space="preserve">    | direct_abstract_declarator</w:t>
      </w:r>
    </w:p>
    <w:p w14:paraId="55D6DFD9" w14:textId="77777777" w:rsidR="005334B5" w:rsidRDefault="005334B5" w:rsidP="005334B5">
      <w:r>
        <w:t xml:space="preserve">    | pointer direct_abstract_declarator</w:t>
      </w:r>
    </w:p>
    <w:p w14:paraId="2F566558" w14:textId="77777777" w:rsidR="005334B5" w:rsidRDefault="005334B5" w:rsidP="005334B5">
      <w:r>
        <w:t xml:space="preserve">    ;</w:t>
      </w:r>
    </w:p>
    <w:p w14:paraId="207AAED2" w14:textId="77777777" w:rsidR="005334B5" w:rsidRDefault="005334B5" w:rsidP="005334B5"/>
    <w:p w14:paraId="1D917D91" w14:textId="77777777" w:rsidR="005334B5" w:rsidRDefault="005334B5" w:rsidP="005334B5">
      <w:r>
        <w:t>direct_abstract_declarator</w:t>
      </w:r>
    </w:p>
    <w:p w14:paraId="718ADDE4" w14:textId="77777777" w:rsidR="005334B5" w:rsidRDefault="005334B5" w:rsidP="005334B5">
      <w:r>
        <w:t xml:space="preserve">    : LP abstract_declarator RP</w:t>
      </w:r>
    </w:p>
    <w:p w14:paraId="776F7933" w14:textId="77777777" w:rsidR="005334B5" w:rsidRDefault="005334B5" w:rsidP="005334B5">
      <w:r>
        <w:t xml:space="preserve">    | LB constant_expression_opt RB</w:t>
      </w:r>
    </w:p>
    <w:p w14:paraId="0A897FA8" w14:textId="77777777" w:rsidR="005334B5" w:rsidRDefault="005334B5" w:rsidP="005334B5">
      <w:r>
        <w:t xml:space="preserve">    | LP parameter_type_list_opt RP</w:t>
      </w:r>
    </w:p>
    <w:p w14:paraId="57F319AF" w14:textId="77777777" w:rsidR="005334B5" w:rsidRDefault="005334B5" w:rsidP="005334B5">
      <w:r>
        <w:t xml:space="preserve">    | direct_abstract_declarator LB constant_expression_opt RB</w:t>
      </w:r>
    </w:p>
    <w:p w14:paraId="242D3D9F" w14:textId="77777777" w:rsidR="005334B5" w:rsidRDefault="005334B5" w:rsidP="005334B5">
      <w:r>
        <w:t xml:space="preserve">    | direct_abstract_declarator LP parameter_type_list_opt RP</w:t>
      </w:r>
    </w:p>
    <w:p w14:paraId="76A1B794" w14:textId="77777777" w:rsidR="005334B5" w:rsidRDefault="005334B5" w:rsidP="005334B5">
      <w:r>
        <w:t xml:space="preserve">    ;</w:t>
      </w:r>
    </w:p>
    <w:p w14:paraId="350C9929" w14:textId="77777777" w:rsidR="005334B5" w:rsidRDefault="005334B5" w:rsidP="005334B5"/>
    <w:p w14:paraId="3F5C7F0E" w14:textId="77777777" w:rsidR="005334B5" w:rsidRDefault="005334B5" w:rsidP="005334B5">
      <w:r>
        <w:t>initializer</w:t>
      </w:r>
    </w:p>
    <w:p w14:paraId="5A8308A9" w14:textId="77777777" w:rsidR="005334B5" w:rsidRDefault="005334B5" w:rsidP="005334B5">
      <w:r>
        <w:t xml:space="preserve">    : assignment_expression</w:t>
      </w:r>
    </w:p>
    <w:p w14:paraId="6FF02DA8" w14:textId="77777777" w:rsidR="005334B5" w:rsidRDefault="005334B5" w:rsidP="005334B5">
      <w:r>
        <w:t xml:space="preserve">    | LR initializer_list RR</w:t>
      </w:r>
    </w:p>
    <w:p w14:paraId="6C14864E" w14:textId="77777777" w:rsidR="005334B5" w:rsidRDefault="005334B5" w:rsidP="005334B5">
      <w:r>
        <w:t xml:space="preserve">    ;</w:t>
      </w:r>
    </w:p>
    <w:p w14:paraId="6A715D56" w14:textId="77777777" w:rsidR="005334B5" w:rsidRDefault="005334B5" w:rsidP="005334B5"/>
    <w:p w14:paraId="1A16A7F4" w14:textId="77777777" w:rsidR="005334B5" w:rsidRDefault="005334B5" w:rsidP="005334B5">
      <w:r>
        <w:t>initializer_list</w:t>
      </w:r>
    </w:p>
    <w:p w14:paraId="7235EAD8" w14:textId="77777777" w:rsidR="005334B5" w:rsidRDefault="005334B5" w:rsidP="005334B5">
      <w:r>
        <w:t xml:space="preserve">    : initializer</w:t>
      </w:r>
    </w:p>
    <w:p w14:paraId="197F4AF2" w14:textId="77777777" w:rsidR="005334B5" w:rsidRDefault="005334B5" w:rsidP="005334B5">
      <w:r>
        <w:t xml:space="preserve">    | initializer_list COMMA initializer</w:t>
      </w:r>
    </w:p>
    <w:p w14:paraId="436ADDBC" w14:textId="77777777" w:rsidR="005334B5" w:rsidRDefault="005334B5" w:rsidP="005334B5">
      <w:r>
        <w:lastRenderedPageBreak/>
        <w:t xml:space="preserve">    ;</w:t>
      </w:r>
    </w:p>
    <w:p w14:paraId="75C95B7F" w14:textId="77777777" w:rsidR="005334B5" w:rsidRDefault="005334B5" w:rsidP="005334B5"/>
    <w:p w14:paraId="48C80E0C" w14:textId="77777777" w:rsidR="005334B5" w:rsidRDefault="005334B5" w:rsidP="005334B5">
      <w:r>
        <w:t>statement</w:t>
      </w:r>
    </w:p>
    <w:p w14:paraId="3DCFC664" w14:textId="77777777" w:rsidR="005334B5" w:rsidRDefault="005334B5" w:rsidP="005334B5">
      <w:r>
        <w:t xml:space="preserve">    : labeled_statement</w:t>
      </w:r>
    </w:p>
    <w:p w14:paraId="66FAB09C" w14:textId="77777777" w:rsidR="005334B5" w:rsidRDefault="005334B5" w:rsidP="005334B5">
      <w:r>
        <w:t xml:space="preserve">    | compound_statement</w:t>
      </w:r>
    </w:p>
    <w:p w14:paraId="3A56390C" w14:textId="77777777" w:rsidR="005334B5" w:rsidRDefault="005334B5" w:rsidP="005334B5">
      <w:r>
        <w:t xml:space="preserve">    | expression_statement</w:t>
      </w:r>
    </w:p>
    <w:p w14:paraId="18D75C2D" w14:textId="77777777" w:rsidR="005334B5" w:rsidRDefault="005334B5" w:rsidP="005334B5">
      <w:r>
        <w:t xml:space="preserve">    | selection_statement</w:t>
      </w:r>
    </w:p>
    <w:p w14:paraId="18F7E385" w14:textId="77777777" w:rsidR="005334B5" w:rsidRDefault="005334B5" w:rsidP="005334B5">
      <w:r>
        <w:t xml:space="preserve">    | iteration_statement</w:t>
      </w:r>
    </w:p>
    <w:p w14:paraId="78E02F7E" w14:textId="77777777" w:rsidR="005334B5" w:rsidRDefault="005334B5" w:rsidP="005334B5">
      <w:r>
        <w:t xml:space="preserve">    | jump_statement</w:t>
      </w:r>
    </w:p>
    <w:p w14:paraId="4B8AEE3B" w14:textId="77777777" w:rsidR="005334B5" w:rsidRDefault="005334B5" w:rsidP="005334B5">
      <w:r>
        <w:t xml:space="preserve">    ;</w:t>
      </w:r>
    </w:p>
    <w:p w14:paraId="2BE23835" w14:textId="77777777" w:rsidR="005334B5" w:rsidRDefault="005334B5" w:rsidP="005334B5"/>
    <w:p w14:paraId="20931CE0" w14:textId="77777777" w:rsidR="005334B5" w:rsidRDefault="005334B5" w:rsidP="005334B5">
      <w:r>
        <w:t>labeled_statement</w:t>
      </w:r>
    </w:p>
    <w:p w14:paraId="46C78C20" w14:textId="77777777" w:rsidR="005334B5" w:rsidRDefault="005334B5" w:rsidP="005334B5">
      <w:r>
        <w:t xml:space="preserve">    : CASE_SYM constant_expression COLON statement</w:t>
      </w:r>
    </w:p>
    <w:p w14:paraId="70577DCA" w14:textId="77777777" w:rsidR="005334B5" w:rsidRDefault="005334B5" w:rsidP="005334B5">
      <w:r>
        <w:t xml:space="preserve">    | DEFAULT_SYM COLON statement</w:t>
      </w:r>
    </w:p>
    <w:p w14:paraId="6781AA3D" w14:textId="77777777" w:rsidR="005334B5" w:rsidRDefault="005334B5" w:rsidP="005334B5">
      <w:r>
        <w:t xml:space="preserve">    ;</w:t>
      </w:r>
    </w:p>
    <w:p w14:paraId="746CC9BD" w14:textId="77777777" w:rsidR="005334B5" w:rsidRDefault="005334B5" w:rsidP="005334B5"/>
    <w:p w14:paraId="0C8440DD" w14:textId="77777777" w:rsidR="005334B5" w:rsidRDefault="005334B5" w:rsidP="005334B5">
      <w:r>
        <w:t>compound_statement</w:t>
      </w:r>
    </w:p>
    <w:p w14:paraId="48B912A9" w14:textId="77777777" w:rsidR="005334B5" w:rsidRDefault="005334B5" w:rsidP="005334B5">
      <w:r>
        <w:t xml:space="preserve">    : LR declaration_list statement_list RR</w:t>
      </w:r>
    </w:p>
    <w:p w14:paraId="7F0DB5F5" w14:textId="77777777" w:rsidR="005334B5" w:rsidRDefault="005334B5" w:rsidP="005334B5">
      <w:r>
        <w:t xml:space="preserve">    ;</w:t>
      </w:r>
    </w:p>
    <w:p w14:paraId="4C0A6CAB" w14:textId="77777777" w:rsidR="005334B5" w:rsidRDefault="005334B5" w:rsidP="005334B5"/>
    <w:p w14:paraId="46F7AEEB" w14:textId="77777777" w:rsidR="005334B5" w:rsidRDefault="005334B5" w:rsidP="005334B5">
      <w:r>
        <w:t>declaration_list</w:t>
      </w:r>
    </w:p>
    <w:p w14:paraId="26FE3C33" w14:textId="77777777" w:rsidR="005334B5" w:rsidRDefault="005334B5" w:rsidP="005334B5">
      <w:r>
        <w:t xml:space="preserve">    : /* empty */</w:t>
      </w:r>
    </w:p>
    <w:p w14:paraId="0258274E" w14:textId="77777777" w:rsidR="005334B5" w:rsidRDefault="005334B5" w:rsidP="005334B5">
      <w:r>
        <w:lastRenderedPageBreak/>
        <w:t xml:space="preserve">    | declaration_list declaration</w:t>
      </w:r>
    </w:p>
    <w:p w14:paraId="0AE88659" w14:textId="77777777" w:rsidR="005334B5" w:rsidRDefault="005334B5" w:rsidP="005334B5">
      <w:r>
        <w:t xml:space="preserve">    ;</w:t>
      </w:r>
    </w:p>
    <w:p w14:paraId="1576C1DA" w14:textId="77777777" w:rsidR="005334B5" w:rsidRDefault="005334B5" w:rsidP="005334B5"/>
    <w:p w14:paraId="07F7978A" w14:textId="77777777" w:rsidR="005334B5" w:rsidRDefault="005334B5" w:rsidP="005334B5">
      <w:r>
        <w:t>statement_list</w:t>
      </w:r>
    </w:p>
    <w:p w14:paraId="407D3B13" w14:textId="77777777" w:rsidR="005334B5" w:rsidRDefault="005334B5" w:rsidP="005334B5">
      <w:r>
        <w:t xml:space="preserve">    : /* empty */</w:t>
      </w:r>
    </w:p>
    <w:p w14:paraId="1F5010FF" w14:textId="77777777" w:rsidR="005334B5" w:rsidRDefault="005334B5" w:rsidP="005334B5">
      <w:r>
        <w:t xml:space="preserve">    | statement_list statement</w:t>
      </w:r>
    </w:p>
    <w:p w14:paraId="5DA8D4A3" w14:textId="77777777" w:rsidR="005334B5" w:rsidRDefault="005334B5" w:rsidP="005334B5">
      <w:r>
        <w:t xml:space="preserve">    ;</w:t>
      </w:r>
    </w:p>
    <w:p w14:paraId="30F24E6D" w14:textId="77777777" w:rsidR="005334B5" w:rsidRDefault="005334B5" w:rsidP="005334B5"/>
    <w:p w14:paraId="5AB783F0" w14:textId="77777777" w:rsidR="005334B5" w:rsidRDefault="005334B5" w:rsidP="005334B5">
      <w:r>
        <w:t>expression_statement</w:t>
      </w:r>
    </w:p>
    <w:p w14:paraId="4D4D6DF2" w14:textId="77777777" w:rsidR="005334B5" w:rsidRDefault="005334B5" w:rsidP="005334B5">
      <w:r>
        <w:t xml:space="preserve">    : SEMICOLON</w:t>
      </w:r>
    </w:p>
    <w:p w14:paraId="2E7FBC00" w14:textId="77777777" w:rsidR="005334B5" w:rsidRDefault="005334B5" w:rsidP="005334B5">
      <w:r>
        <w:t xml:space="preserve">    | expression SEMICOLON</w:t>
      </w:r>
    </w:p>
    <w:p w14:paraId="755C12BB" w14:textId="77777777" w:rsidR="005334B5" w:rsidRDefault="005334B5" w:rsidP="005334B5">
      <w:r>
        <w:t xml:space="preserve">    ;</w:t>
      </w:r>
    </w:p>
    <w:p w14:paraId="68477BC1" w14:textId="77777777" w:rsidR="005334B5" w:rsidRDefault="005334B5" w:rsidP="005334B5"/>
    <w:p w14:paraId="196383A4" w14:textId="77777777" w:rsidR="005334B5" w:rsidRDefault="005334B5" w:rsidP="005334B5">
      <w:r>
        <w:t>selection_statement</w:t>
      </w:r>
    </w:p>
    <w:p w14:paraId="19BDECF8" w14:textId="77777777" w:rsidR="005334B5" w:rsidRDefault="005334B5" w:rsidP="005334B5">
      <w:r>
        <w:t xml:space="preserve">    : IF_SYM LP expression RP statement</w:t>
      </w:r>
    </w:p>
    <w:p w14:paraId="26389706" w14:textId="77777777" w:rsidR="005334B5" w:rsidRDefault="005334B5" w:rsidP="005334B5">
      <w:r>
        <w:t xml:space="preserve">    | IF_SYM LP expression RP statement ELSE_SYM statement</w:t>
      </w:r>
    </w:p>
    <w:p w14:paraId="64068C1B" w14:textId="77777777" w:rsidR="005334B5" w:rsidRDefault="005334B5" w:rsidP="005334B5">
      <w:r>
        <w:t xml:space="preserve">    | SWITCH_SYM LP expression RP statement</w:t>
      </w:r>
    </w:p>
    <w:p w14:paraId="6A39DA39" w14:textId="77777777" w:rsidR="005334B5" w:rsidRDefault="005334B5" w:rsidP="005334B5">
      <w:r>
        <w:t xml:space="preserve">    ;</w:t>
      </w:r>
    </w:p>
    <w:p w14:paraId="4875A48F" w14:textId="77777777" w:rsidR="005334B5" w:rsidRDefault="005334B5" w:rsidP="005334B5"/>
    <w:p w14:paraId="6436D258" w14:textId="77777777" w:rsidR="005334B5" w:rsidRDefault="005334B5" w:rsidP="005334B5">
      <w:r>
        <w:t>iteration_statement</w:t>
      </w:r>
    </w:p>
    <w:p w14:paraId="2630765A" w14:textId="77777777" w:rsidR="005334B5" w:rsidRDefault="005334B5" w:rsidP="005334B5">
      <w:r>
        <w:t xml:space="preserve">    : WHILE_SYM LP expression RP statement</w:t>
      </w:r>
    </w:p>
    <w:p w14:paraId="2C392241" w14:textId="77777777" w:rsidR="005334B5" w:rsidRDefault="005334B5" w:rsidP="005334B5">
      <w:r>
        <w:t xml:space="preserve">    | DO_SYM statement WHILE_SYM LP expression RP SEMICOLON</w:t>
      </w:r>
    </w:p>
    <w:p w14:paraId="26E3DD00" w14:textId="77777777" w:rsidR="005334B5" w:rsidRDefault="005334B5" w:rsidP="005334B5">
      <w:r>
        <w:lastRenderedPageBreak/>
        <w:t xml:space="preserve">    | FOR_SYM LP expression_opt SEMICOLON expression_opt SEMICOLON expression_opt RP statement</w:t>
      </w:r>
    </w:p>
    <w:p w14:paraId="0EA2041F" w14:textId="77777777" w:rsidR="005334B5" w:rsidRDefault="005334B5" w:rsidP="005334B5">
      <w:r>
        <w:t xml:space="preserve">    ;</w:t>
      </w:r>
    </w:p>
    <w:p w14:paraId="7884D8CC" w14:textId="77777777" w:rsidR="005334B5" w:rsidRDefault="005334B5" w:rsidP="005334B5"/>
    <w:p w14:paraId="1B7E0B83" w14:textId="77777777" w:rsidR="005334B5" w:rsidRDefault="005334B5" w:rsidP="005334B5">
      <w:r>
        <w:t>expression_opt</w:t>
      </w:r>
    </w:p>
    <w:p w14:paraId="4D8C6EBD" w14:textId="77777777" w:rsidR="005334B5" w:rsidRDefault="005334B5" w:rsidP="005334B5">
      <w:r>
        <w:t xml:space="preserve">    : /* empty */</w:t>
      </w:r>
    </w:p>
    <w:p w14:paraId="1F8133CF" w14:textId="77777777" w:rsidR="005334B5" w:rsidRDefault="005334B5" w:rsidP="005334B5">
      <w:r>
        <w:t xml:space="preserve">    | expression</w:t>
      </w:r>
    </w:p>
    <w:p w14:paraId="3AAD5C4C" w14:textId="77777777" w:rsidR="005334B5" w:rsidRDefault="005334B5" w:rsidP="005334B5">
      <w:r>
        <w:t xml:space="preserve">    ;</w:t>
      </w:r>
    </w:p>
    <w:p w14:paraId="27BAB01E" w14:textId="77777777" w:rsidR="005334B5" w:rsidRDefault="005334B5" w:rsidP="005334B5"/>
    <w:p w14:paraId="400346F1" w14:textId="77777777" w:rsidR="005334B5" w:rsidRDefault="005334B5" w:rsidP="005334B5">
      <w:r>
        <w:t>jump_statement</w:t>
      </w:r>
    </w:p>
    <w:p w14:paraId="58C54F6F" w14:textId="77777777" w:rsidR="005334B5" w:rsidRDefault="005334B5" w:rsidP="005334B5">
      <w:r>
        <w:t xml:space="preserve">    : RETURN_SYM expression_opt SEMICOLON</w:t>
      </w:r>
    </w:p>
    <w:p w14:paraId="248544E5" w14:textId="77777777" w:rsidR="005334B5" w:rsidRDefault="005334B5" w:rsidP="005334B5">
      <w:r>
        <w:t xml:space="preserve">    | CONTINUE_SYM SEMICOLON</w:t>
      </w:r>
    </w:p>
    <w:p w14:paraId="27B0CA6D" w14:textId="77777777" w:rsidR="005334B5" w:rsidRDefault="005334B5" w:rsidP="005334B5">
      <w:r>
        <w:t xml:space="preserve">    | BREAK_SYM SEMICOLON</w:t>
      </w:r>
    </w:p>
    <w:p w14:paraId="44528B25" w14:textId="77777777" w:rsidR="005334B5" w:rsidRDefault="005334B5" w:rsidP="005334B5">
      <w:r>
        <w:t xml:space="preserve">    ;</w:t>
      </w:r>
    </w:p>
    <w:p w14:paraId="2DB0D239" w14:textId="77777777" w:rsidR="005334B5" w:rsidRDefault="005334B5" w:rsidP="005334B5"/>
    <w:p w14:paraId="737DAEFE" w14:textId="77777777" w:rsidR="005334B5" w:rsidRDefault="005334B5" w:rsidP="005334B5">
      <w:r>
        <w:t>primary_expression</w:t>
      </w:r>
    </w:p>
    <w:p w14:paraId="37AF41C2" w14:textId="77777777" w:rsidR="005334B5" w:rsidRDefault="005334B5" w:rsidP="005334B5">
      <w:r>
        <w:t xml:space="preserve">    : IDENTIFIER</w:t>
      </w:r>
    </w:p>
    <w:p w14:paraId="597A7023" w14:textId="77777777" w:rsidR="005334B5" w:rsidRDefault="005334B5" w:rsidP="005334B5">
      <w:r>
        <w:t xml:space="preserve">    | INTEGER_CONSTANT</w:t>
      </w:r>
    </w:p>
    <w:p w14:paraId="492CE58D" w14:textId="77777777" w:rsidR="005334B5" w:rsidRDefault="005334B5" w:rsidP="005334B5">
      <w:r>
        <w:t xml:space="preserve">    | FLOAT_CONSTANT</w:t>
      </w:r>
    </w:p>
    <w:p w14:paraId="5A6F2F35" w14:textId="77777777" w:rsidR="005334B5" w:rsidRDefault="005334B5" w:rsidP="005334B5">
      <w:r>
        <w:t xml:space="preserve">    | CHARACTER_CONSTANT</w:t>
      </w:r>
    </w:p>
    <w:p w14:paraId="7672EE0D" w14:textId="77777777" w:rsidR="005334B5" w:rsidRDefault="005334B5" w:rsidP="005334B5">
      <w:r>
        <w:t xml:space="preserve">    | STRING_LITERAL</w:t>
      </w:r>
    </w:p>
    <w:p w14:paraId="322354D8" w14:textId="77777777" w:rsidR="005334B5" w:rsidRDefault="005334B5" w:rsidP="005334B5">
      <w:r>
        <w:t xml:space="preserve">    | LP expression RP</w:t>
      </w:r>
    </w:p>
    <w:p w14:paraId="107AC082" w14:textId="77777777" w:rsidR="005334B5" w:rsidRDefault="005334B5" w:rsidP="005334B5">
      <w:r>
        <w:lastRenderedPageBreak/>
        <w:t xml:space="preserve">    ;</w:t>
      </w:r>
    </w:p>
    <w:p w14:paraId="5037ED21" w14:textId="77777777" w:rsidR="005334B5" w:rsidRDefault="005334B5" w:rsidP="005334B5"/>
    <w:p w14:paraId="0C90E3C8" w14:textId="77777777" w:rsidR="005334B5" w:rsidRDefault="005334B5" w:rsidP="005334B5">
      <w:r>
        <w:t>postfix_expression</w:t>
      </w:r>
    </w:p>
    <w:p w14:paraId="2D7F2C80" w14:textId="77777777" w:rsidR="005334B5" w:rsidRDefault="005334B5" w:rsidP="005334B5">
      <w:r>
        <w:t xml:space="preserve">    : primary_expression</w:t>
      </w:r>
    </w:p>
    <w:p w14:paraId="02DAF0DD" w14:textId="77777777" w:rsidR="005334B5" w:rsidRDefault="005334B5" w:rsidP="005334B5">
      <w:r>
        <w:t xml:space="preserve">    | postfix_expression LB expression RB</w:t>
      </w:r>
    </w:p>
    <w:p w14:paraId="2456F0E7" w14:textId="77777777" w:rsidR="005334B5" w:rsidRDefault="005334B5" w:rsidP="005334B5">
      <w:r>
        <w:t xml:space="preserve">    | postfix_expression LP arg_expression_list_opt RP</w:t>
      </w:r>
    </w:p>
    <w:p w14:paraId="3664A49D" w14:textId="77777777" w:rsidR="005334B5" w:rsidRDefault="005334B5" w:rsidP="005334B5">
      <w:r>
        <w:t xml:space="preserve">    | postfix_expression PERIOD IDENTIFIER</w:t>
      </w:r>
    </w:p>
    <w:p w14:paraId="4E0BEB95" w14:textId="77777777" w:rsidR="005334B5" w:rsidRDefault="005334B5" w:rsidP="005334B5">
      <w:r>
        <w:t xml:space="preserve">    | postfix_expression ARROW IDENTIFIER</w:t>
      </w:r>
    </w:p>
    <w:p w14:paraId="3A599715" w14:textId="77777777" w:rsidR="005334B5" w:rsidRDefault="005334B5" w:rsidP="005334B5">
      <w:r>
        <w:t xml:space="preserve">    | postfix_expression PLUSPLUS</w:t>
      </w:r>
    </w:p>
    <w:p w14:paraId="1A05E64F" w14:textId="77777777" w:rsidR="005334B5" w:rsidRDefault="005334B5" w:rsidP="005334B5">
      <w:r>
        <w:t xml:space="preserve">    | postfix_expression MINUSMINUS</w:t>
      </w:r>
    </w:p>
    <w:p w14:paraId="6F612AD4" w14:textId="77777777" w:rsidR="005334B5" w:rsidRDefault="005334B5" w:rsidP="005334B5">
      <w:r>
        <w:t xml:space="preserve">    ;</w:t>
      </w:r>
    </w:p>
    <w:p w14:paraId="7DB507D0" w14:textId="77777777" w:rsidR="005334B5" w:rsidRDefault="005334B5" w:rsidP="005334B5"/>
    <w:p w14:paraId="24F9C00F" w14:textId="77777777" w:rsidR="005334B5" w:rsidRDefault="005334B5" w:rsidP="005334B5">
      <w:r>
        <w:t>arg_expression_list_opt</w:t>
      </w:r>
    </w:p>
    <w:p w14:paraId="1C49BEEA" w14:textId="77777777" w:rsidR="005334B5" w:rsidRDefault="005334B5" w:rsidP="005334B5">
      <w:r>
        <w:t xml:space="preserve">    : /* empty */</w:t>
      </w:r>
    </w:p>
    <w:p w14:paraId="542DEB14" w14:textId="77777777" w:rsidR="005334B5" w:rsidRDefault="005334B5" w:rsidP="005334B5">
      <w:r>
        <w:t xml:space="preserve">    | arg_expression_list</w:t>
      </w:r>
    </w:p>
    <w:p w14:paraId="00A03077" w14:textId="77777777" w:rsidR="005334B5" w:rsidRDefault="005334B5" w:rsidP="005334B5">
      <w:r>
        <w:t xml:space="preserve">    ;</w:t>
      </w:r>
    </w:p>
    <w:p w14:paraId="1C7002AD" w14:textId="77777777" w:rsidR="005334B5" w:rsidRDefault="005334B5" w:rsidP="005334B5"/>
    <w:p w14:paraId="1023583B" w14:textId="77777777" w:rsidR="005334B5" w:rsidRDefault="005334B5" w:rsidP="005334B5">
      <w:r>
        <w:t>arg_expression_list</w:t>
      </w:r>
    </w:p>
    <w:p w14:paraId="36FC82F3" w14:textId="77777777" w:rsidR="005334B5" w:rsidRDefault="005334B5" w:rsidP="005334B5">
      <w:r>
        <w:t xml:space="preserve">    : assignment_expression</w:t>
      </w:r>
    </w:p>
    <w:p w14:paraId="10386641" w14:textId="77777777" w:rsidR="005334B5" w:rsidRDefault="005334B5" w:rsidP="005334B5">
      <w:r>
        <w:t xml:space="preserve">    | arg_expression_list COMMA assignment_expression</w:t>
      </w:r>
    </w:p>
    <w:p w14:paraId="5EB78FCC" w14:textId="77777777" w:rsidR="005334B5" w:rsidRDefault="005334B5" w:rsidP="005334B5">
      <w:r>
        <w:t xml:space="preserve">    ;</w:t>
      </w:r>
    </w:p>
    <w:p w14:paraId="43146A30" w14:textId="77777777" w:rsidR="005334B5" w:rsidRDefault="005334B5" w:rsidP="005334B5"/>
    <w:p w14:paraId="013A8E8E" w14:textId="77777777" w:rsidR="005334B5" w:rsidRDefault="005334B5" w:rsidP="005334B5">
      <w:r>
        <w:lastRenderedPageBreak/>
        <w:t>unary_expression</w:t>
      </w:r>
    </w:p>
    <w:p w14:paraId="3E7B8C44" w14:textId="77777777" w:rsidR="005334B5" w:rsidRDefault="005334B5" w:rsidP="005334B5">
      <w:r>
        <w:t xml:space="preserve">    : postfix_expression</w:t>
      </w:r>
    </w:p>
    <w:p w14:paraId="24C0ECC4" w14:textId="77777777" w:rsidR="005334B5" w:rsidRDefault="005334B5" w:rsidP="005334B5">
      <w:r>
        <w:t xml:space="preserve">    | PLUSPLUS unary_expression</w:t>
      </w:r>
    </w:p>
    <w:p w14:paraId="1847D4E7" w14:textId="77777777" w:rsidR="005334B5" w:rsidRDefault="005334B5" w:rsidP="005334B5">
      <w:r>
        <w:t xml:space="preserve">    | MINUSMINUS unary_expression</w:t>
      </w:r>
    </w:p>
    <w:p w14:paraId="16BF5027" w14:textId="77777777" w:rsidR="005334B5" w:rsidRDefault="005334B5" w:rsidP="005334B5">
      <w:r>
        <w:t xml:space="preserve">    | AMP cast_expression</w:t>
      </w:r>
    </w:p>
    <w:p w14:paraId="44729E6B" w14:textId="77777777" w:rsidR="005334B5" w:rsidRDefault="005334B5" w:rsidP="005334B5">
      <w:r>
        <w:t xml:space="preserve">    | STAR cast_expression</w:t>
      </w:r>
    </w:p>
    <w:p w14:paraId="7C3435D3" w14:textId="77777777" w:rsidR="005334B5" w:rsidRDefault="005334B5" w:rsidP="005334B5">
      <w:r>
        <w:t xml:space="preserve">    | EXCL cast_expression</w:t>
      </w:r>
    </w:p>
    <w:p w14:paraId="7A01E060" w14:textId="77777777" w:rsidR="005334B5" w:rsidRDefault="005334B5" w:rsidP="005334B5">
      <w:r>
        <w:t xml:space="preserve">    | MINUS cast_expression</w:t>
      </w:r>
    </w:p>
    <w:p w14:paraId="3509C553" w14:textId="77777777" w:rsidR="005334B5" w:rsidRDefault="005334B5" w:rsidP="005334B5">
      <w:r>
        <w:t xml:space="preserve">    | PLUS cast_expression</w:t>
      </w:r>
    </w:p>
    <w:p w14:paraId="52E3E422" w14:textId="77777777" w:rsidR="005334B5" w:rsidRDefault="005334B5" w:rsidP="005334B5">
      <w:r>
        <w:t xml:space="preserve">    | SIZEOF_SYM unary_expression</w:t>
      </w:r>
    </w:p>
    <w:p w14:paraId="0BB3C42C" w14:textId="77777777" w:rsidR="005334B5" w:rsidRDefault="005334B5" w:rsidP="005334B5">
      <w:r>
        <w:t xml:space="preserve">    | SIZEOF_SYM LP type_name RP</w:t>
      </w:r>
    </w:p>
    <w:p w14:paraId="0A797AF8" w14:textId="77777777" w:rsidR="005334B5" w:rsidRDefault="005334B5" w:rsidP="005334B5">
      <w:r>
        <w:t xml:space="preserve">    ;</w:t>
      </w:r>
    </w:p>
    <w:p w14:paraId="716F2B4C" w14:textId="77777777" w:rsidR="005334B5" w:rsidRDefault="005334B5" w:rsidP="005334B5"/>
    <w:p w14:paraId="50DCED15" w14:textId="77777777" w:rsidR="005334B5" w:rsidRDefault="005334B5" w:rsidP="005334B5">
      <w:r>
        <w:t>cast_expression</w:t>
      </w:r>
    </w:p>
    <w:p w14:paraId="46801CD0" w14:textId="77777777" w:rsidR="005334B5" w:rsidRDefault="005334B5" w:rsidP="005334B5">
      <w:r>
        <w:t xml:space="preserve">    : unary_expression</w:t>
      </w:r>
    </w:p>
    <w:p w14:paraId="3BDE3DC4" w14:textId="77777777" w:rsidR="005334B5" w:rsidRDefault="005334B5" w:rsidP="005334B5">
      <w:r>
        <w:t xml:space="preserve">    | LP type_name RP cast_expression</w:t>
      </w:r>
    </w:p>
    <w:p w14:paraId="57F458C0" w14:textId="77777777" w:rsidR="005334B5" w:rsidRDefault="005334B5" w:rsidP="005334B5">
      <w:r>
        <w:t xml:space="preserve">    ;</w:t>
      </w:r>
    </w:p>
    <w:p w14:paraId="53FDA1B4" w14:textId="77777777" w:rsidR="005334B5" w:rsidRDefault="005334B5" w:rsidP="005334B5"/>
    <w:p w14:paraId="44315C12" w14:textId="77777777" w:rsidR="005334B5" w:rsidRDefault="005334B5" w:rsidP="005334B5">
      <w:r>
        <w:t>type_name</w:t>
      </w:r>
    </w:p>
    <w:p w14:paraId="34A5E4AC" w14:textId="77777777" w:rsidR="005334B5" w:rsidRDefault="005334B5" w:rsidP="005334B5">
      <w:r>
        <w:t xml:space="preserve">    : declaration_specifiers</w:t>
      </w:r>
    </w:p>
    <w:p w14:paraId="5B4274EC" w14:textId="77777777" w:rsidR="005334B5" w:rsidRDefault="005334B5" w:rsidP="005334B5">
      <w:r>
        <w:t xml:space="preserve">    | declaration_specifiers abstract_declarator</w:t>
      </w:r>
    </w:p>
    <w:p w14:paraId="1F8C64CB" w14:textId="77777777" w:rsidR="005334B5" w:rsidRDefault="005334B5" w:rsidP="005334B5">
      <w:r>
        <w:t xml:space="preserve">    ;</w:t>
      </w:r>
    </w:p>
    <w:p w14:paraId="6803782A" w14:textId="77777777" w:rsidR="005334B5" w:rsidRDefault="005334B5" w:rsidP="005334B5"/>
    <w:p w14:paraId="6825DAD7" w14:textId="77777777" w:rsidR="005334B5" w:rsidRDefault="005334B5" w:rsidP="005334B5">
      <w:r>
        <w:t>multiplicative_expression</w:t>
      </w:r>
    </w:p>
    <w:p w14:paraId="0F49666A" w14:textId="77777777" w:rsidR="005334B5" w:rsidRDefault="005334B5" w:rsidP="005334B5">
      <w:r>
        <w:t xml:space="preserve">    : cast_expression</w:t>
      </w:r>
    </w:p>
    <w:p w14:paraId="0DEAB119" w14:textId="77777777" w:rsidR="005334B5" w:rsidRDefault="005334B5" w:rsidP="005334B5">
      <w:r>
        <w:t xml:space="preserve">    | multiplicative_expression STAR cast_expression</w:t>
      </w:r>
    </w:p>
    <w:p w14:paraId="7F98D595" w14:textId="77777777" w:rsidR="005334B5" w:rsidRDefault="005334B5" w:rsidP="005334B5">
      <w:r>
        <w:t xml:space="preserve">    | multiplicative_expression SLASH cast_expression</w:t>
      </w:r>
    </w:p>
    <w:p w14:paraId="2546BC9A" w14:textId="77777777" w:rsidR="005334B5" w:rsidRDefault="005334B5" w:rsidP="005334B5">
      <w:r>
        <w:t xml:space="preserve">    | multiplicative_expression PERCENT cast_expression</w:t>
      </w:r>
    </w:p>
    <w:p w14:paraId="25BE2302" w14:textId="77777777" w:rsidR="005334B5" w:rsidRDefault="005334B5" w:rsidP="005334B5">
      <w:r>
        <w:t xml:space="preserve">    ;</w:t>
      </w:r>
    </w:p>
    <w:p w14:paraId="0A51CD03" w14:textId="77777777" w:rsidR="005334B5" w:rsidRDefault="005334B5" w:rsidP="005334B5"/>
    <w:p w14:paraId="7F3291ED" w14:textId="77777777" w:rsidR="005334B5" w:rsidRDefault="005334B5" w:rsidP="005334B5">
      <w:r>
        <w:t>additive_expression</w:t>
      </w:r>
    </w:p>
    <w:p w14:paraId="521526E2" w14:textId="77777777" w:rsidR="005334B5" w:rsidRDefault="005334B5" w:rsidP="005334B5">
      <w:r>
        <w:t xml:space="preserve">    : multiplicative_expression</w:t>
      </w:r>
    </w:p>
    <w:p w14:paraId="10819AA0" w14:textId="77777777" w:rsidR="005334B5" w:rsidRDefault="005334B5" w:rsidP="005334B5">
      <w:r>
        <w:t xml:space="preserve">    | additive_expression PLUS multiplicative_expression</w:t>
      </w:r>
    </w:p>
    <w:p w14:paraId="57159C87" w14:textId="77777777" w:rsidR="005334B5" w:rsidRDefault="005334B5" w:rsidP="005334B5">
      <w:r>
        <w:t xml:space="preserve">    | additive_expression MINUS multiplicative_expression</w:t>
      </w:r>
    </w:p>
    <w:p w14:paraId="7322CDEB" w14:textId="77777777" w:rsidR="005334B5" w:rsidRDefault="005334B5" w:rsidP="005334B5">
      <w:r>
        <w:t xml:space="preserve">    ;</w:t>
      </w:r>
    </w:p>
    <w:p w14:paraId="19429946" w14:textId="77777777" w:rsidR="005334B5" w:rsidRDefault="005334B5" w:rsidP="005334B5"/>
    <w:p w14:paraId="2AFED14C" w14:textId="77777777" w:rsidR="005334B5" w:rsidRDefault="005334B5" w:rsidP="005334B5">
      <w:r>
        <w:t>relational_expression</w:t>
      </w:r>
    </w:p>
    <w:p w14:paraId="0CB0134D" w14:textId="77777777" w:rsidR="005334B5" w:rsidRDefault="005334B5" w:rsidP="005334B5">
      <w:r>
        <w:t xml:space="preserve">    : additive_expression</w:t>
      </w:r>
    </w:p>
    <w:p w14:paraId="59E11769" w14:textId="77777777" w:rsidR="005334B5" w:rsidRDefault="005334B5" w:rsidP="005334B5">
      <w:r>
        <w:t xml:space="preserve">    | relational_expression LSS additive_expression</w:t>
      </w:r>
    </w:p>
    <w:p w14:paraId="2B4BF7F4" w14:textId="77777777" w:rsidR="005334B5" w:rsidRDefault="005334B5" w:rsidP="005334B5">
      <w:r>
        <w:t xml:space="preserve">    | relational_expression GTR additive_expression</w:t>
      </w:r>
    </w:p>
    <w:p w14:paraId="1C741932" w14:textId="77777777" w:rsidR="005334B5" w:rsidRDefault="005334B5" w:rsidP="005334B5">
      <w:r>
        <w:t xml:space="preserve">    | relational_expression LEQ additive_expression</w:t>
      </w:r>
    </w:p>
    <w:p w14:paraId="2CF74691" w14:textId="77777777" w:rsidR="005334B5" w:rsidRDefault="005334B5" w:rsidP="005334B5">
      <w:r>
        <w:t xml:space="preserve">    | relational_expression GEQ additive_expression</w:t>
      </w:r>
    </w:p>
    <w:p w14:paraId="255AF362" w14:textId="77777777" w:rsidR="005334B5" w:rsidRDefault="005334B5" w:rsidP="005334B5">
      <w:r>
        <w:t xml:space="preserve">    ;</w:t>
      </w:r>
    </w:p>
    <w:p w14:paraId="2D37ADC0" w14:textId="77777777" w:rsidR="005334B5" w:rsidRDefault="005334B5" w:rsidP="005334B5"/>
    <w:p w14:paraId="4C116C9A" w14:textId="77777777" w:rsidR="005334B5" w:rsidRDefault="005334B5" w:rsidP="005334B5">
      <w:r>
        <w:lastRenderedPageBreak/>
        <w:t>equality_expression</w:t>
      </w:r>
    </w:p>
    <w:p w14:paraId="53801F38" w14:textId="77777777" w:rsidR="005334B5" w:rsidRDefault="005334B5" w:rsidP="005334B5">
      <w:r>
        <w:t xml:space="preserve">    : relational_expression</w:t>
      </w:r>
    </w:p>
    <w:p w14:paraId="753A87EC" w14:textId="77777777" w:rsidR="005334B5" w:rsidRDefault="005334B5" w:rsidP="005334B5">
      <w:r>
        <w:t xml:space="preserve">    | equality_expression EQL relational_expression</w:t>
      </w:r>
    </w:p>
    <w:p w14:paraId="617D6E1B" w14:textId="77777777" w:rsidR="005334B5" w:rsidRDefault="005334B5" w:rsidP="005334B5">
      <w:r>
        <w:t xml:space="preserve">    | equality_expression NEQ relational_expression</w:t>
      </w:r>
    </w:p>
    <w:p w14:paraId="23F5E7F0" w14:textId="77777777" w:rsidR="005334B5" w:rsidRDefault="005334B5" w:rsidP="005334B5">
      <w:r>
        <w:t xml:space="preserve">    ;</w:t>
      </w:r>
    </w:p>
    <w:p w14:paraId="2BCFABC5" w14:textId="77777777" w:rsidR="005334B5" w:rsidRDefault="005334B5" w:rsidP="005334B5"/>
    <w:p w14:paraId="58FD6647" w14:textId="77777777" w:rsidR="005334B5" w:rsidRDefault="005334B5" w:rsidP="005334B5">
      <w:r>
        <w:t>logical_and_expression</w:t>
      </w:r>
    </w:p>
    <w:p w14:paraId="0C499719" w14:textId="77777777" w:rsidR="005334B5" w:rsidRDefault="005334B5" w:rsidP="005334B5">
      <w:r>
        <w:t xml:space="preserve">    : equality_expression</w:t>
      </w:r>
    </w:p>
    <w:p w14:paraId="7E3663BC" w14:textId="77777777" w:rsidR="005334B5" w:rsidRDefault="005334B5" w:rsidP="005334B5">
      <w:r>
        <w:t xml:space="preserve">    | logical_and_expression AMPAMP equality_expression</w:t>
      </w:r>
    </w:p>
    <w:p w14:paraId="079D1258" w14:textId="77777777" w:rsidR="005334B5" w:rsidRDefault="005334B5" w:rsidP="005334B5">
      <w:r>
        <w:t xml:space="preserve">    ;</w:t>
      </w:r>
    </w:p>
    <w:p w14:paraId="2FD574CA" w14:textId="77777777" w:rsidR="005334B5" w:rsidRDefault="005334B5" w:rsidP="005334B5"/>
    <w:p w14:paraId="2AEE336A" w14:textId="77777777" w:rsidR="005334B5" w:rsidRDefault="005334B5" w:rsidP="005334B5">
      <w:r>
        <w:t>logical_or_expression</w:t>
      </w:r>
    </w:p>
    <w:p w14:paraId="0F372EAC" w14:textId="77777777" w:rsidR="005334B5" w:rsidRDefault="005334B5" w:rsidP="005334B5">
      <w:r>
        <w:t xml:space="preserve">    : logical_and_expression</w:t>
      </w:r>
    </w:p>
    <w:p w14:paraId="530622B2" w14:textId="77777777" w:rsidR="005334B5" w:rsidRDefault="005334B5" w:rsidP="005334B5">
      <w:r>
        <w:t xml:space="preserve">    | logical_or_expression BARBAR logical_and_expression</w:t>
      </w:r>
    </w:p>
    <w:p w14:paraId="2D6DF8EE" w14:textId="77777777" w:rsidR="005334B5" w:rsidRDefault="005334B5" w:rsidP="005334B5">
      <w:r>
        <w:t xml:space="preserve">    ;</w:t>
      </w:r>
    </w:p>
    <w:p w14:paraId="6EF39C5F" w14:textId="77777777" w:rsidR="005334B5" w:rsidRDefault="005334B5" w:rsidP="005334B5"/>
    <w:p w14:paraId="12C2E785" w14:textId="77777777" w:rsidR="005334B5" w:rsidRDefault="005334B5" w:rsidP="005334B5">
      <w:r>
        <w:t>constant_expression</w:t>
      </w:r>
    </w:p>
    <w:p w14:paraId="5A38884C" w14:textId="77777777" w:rsidR="005334B5" w:rsidRDefault="005334B5" w:rsidP="005334B5">
      <w:r>
        <w:t xml:space="preserve">    : expression</w:t>
      </w:r>
    </w:p>
    <w:p w14:paraId="45D1A12D" w14:textId="77777777" w:rsidR="005334B5" w:rsidRDefault="005334B5" w:rsidP="005334B5">
      <w:r>
        <w:t xml:space="preserve">    ;</w:t>
      </w:r>
    </w:p>
    <w:p w14:paraId="162125D3" w14:textId="77777777" w:rsidR="005334B5" w:rsidRDefault="005334B5" w:rsidP="005334B5"/>
    <w:p w14:paraId="10B4C767" w14:textId="77777777" w:rsidR="005334B5" w:rsidRDefault="005334B5" w:rsidP="005334B5">
      <w:r>
        <w:t>expression</w:t>
      </w:r>
    </w:p>
    <w:p w14:paraId="0252734B" w14:textId="77777777" w:rsidR="005334B5" w:rsidRDefault="005334B5" w:rsidP="005334B5">
      <w:r>
        <w:t xml:space="preserve">    : assignment_expression</w:t>
      </w:r>
    </w:p>
    <w:p w14:paraId="301DB28E" w14:textId="77777777" w:rsidR="005334B5" w:rsidRDefault="005334B5" w:rsidP="005334B5">
      <w:r>
        <w:lastRenderedPageBreak/>
        <w:t xml:space="preserve">    ;</w:t>
      </w:r>
    </w:p>
    <w:p w14:paraId="7E57AECD" w14:textId="77777777" w:rsidR="005334B5" w:rsidRDefault="005334B5" w:rsidP="005334B5"/>
    <w:p w14:paraId="04D9EEAE" w14:textId="77777777" w:rsidR="005334B5" w:rsidRDefault="005334B5" w:rsidP="005334B5">
      <w:r>
        <w:t>assignment_expression</w:t>
      </w:r>
    </w:p>
    <w:p w14:paraId="37A63498" w14:textId="77777777" w:rsidR="005334B5" w:rsidRDefault="005334B5" w:rsidP="005334B5">
      <w:r>
        <w:t xml:space="preserve">    : logical_or_expression</w:t>
      </w:r>
    </w:p>
    <w:p w14:paraId="7E3C8B93" w14:textId="77777777" w:rsidR="005334B5" w:rsidRDefault="005334B5" w:rsidP="005334B5">
      <w:r>
        <w:t xml:space="preserve">    | unary_expression ASSIGN expression</w:t>
      </w:r>
    </w:p>
    <w:p w14:paraId="73C376DE" w14:textId="77777777" w:rsidR="005334B5" w:rsidRDefault="005334B5" w:rsidP="005334B5">
      <w:r>
        <w:t xml:space="preserve">    | logical_or_expression QUESTION expression COLON assignment_expression</w:t>
      </w:r>
    </w:p>
    <w:p w14:paraId="2CB41537" w14:textId="77777777" w:rsidR="005334B5" w:rsidRDefault="005334B5" w:rsidP="005334B5">
      <w:r>
        <w:t xml:space="preserve">    ;</w:t>
      </w:r>
    </w:p>
    <w:p w14:paraId="139EAE7C" w14:textId="77777777" w:rsidR="005334B5" w:rsidRDefault="005334B5" w:rsidP="005334B5">
      <w:r>
        <w:t>%%</w:t>
      </w:r>
    </w:p>
    <w:p w14:paraId="499873CF" w14:textId="77777777" w:rsidR="005334B5" w:rsidRDefault="005334B5" w:rsidP="005334B5"/>
    <w:p w14:paraId="789F9ED8" w14:textId="77777777" w:rsidR="005334B5" w:rsidRDefault="005334B5" w:rsidP="005334B5">
      <w:r>
        <w:t>extern char *yytext;</w:t>
      </w:r>
    </w:p>
    <w:p w14:paraId="1E9DABB9" w14:textId="77777777" w:rsidR="005334B5" w:rsidRDefault="005334B5" w:rsidP="005334B5"/>
    <w:p w14:paraId="21D19739" w14:textId="77777777" w:rsidR="005334B5" w:rsidRDefault="005334B5" w:rsidP="005334B5">
      <w:r>
        <w:t>int main(int argc, char **argv) {</w:t>
      </w:r>
    </w:p>
    <w:p w14:paraId="00A33656" w14:textId="77777777" w:rsidR="005334B5" w:rsidRDefault="005334B5" w:rsidP="005334B5">
      <w:r>
        <w:t xml:space="preserve">    yyparse();</w:t>
      </w:r>
    </w:p>
    <w:p w14:paraId="10681F71" w14:textId="77777777" w:rsidR="005334B5" w:rsidRDefault="005334B5" w:rsidP="005334B5">
      <w:r>
        <w:t xml:space="preserve">    printf("성공적으로 파싱을 마쳤습니다.\n프로그램을 종료합니다.\n");</w:t>
      </w:r>
    </w:p>
    <w:p w14:paraId="058AED40" w14:textId="77777777" w:rsidR="005334B5" w:rsidRDefault="005334B5" w:rsidP="005334B5">
      <w:r>
        <w:t>}</w:t>
      </w:r>
    </w:p>
    <w:p w14:paraId="3DBC5BE5" w14:textId="77777777" w:rsidR="005334B5" w:rsidRDefault="005334B5" w:rsidP="005334B5"/>
    <w:p w14:paraId="7E1E45C1" w14:textId="77777777" w:rsidR="005334B5" w:rsidRDefault="005334B5" w:rsidP="005334B5">
      <w:r>
        <w:t>int yyerror(char *s) {</w:t>
      </w:r>
    </w:p>
    <w:p w14:paraId="6A66F260" w14:textId="065E57CC" w:rsidR="005334B5" w:rsidRDefault="005334B5" w:rsidP="005334B5">
      <w:r>
        <w:t xml:space="preserve">    fprintf(</w:t>
      </w:r>
      <w:r w:rsidR="007A2235">
        <w:t>"</w:t>
      </w:r>
      <w:r>
        <w:t>에러 발생 : "%s , %s\n", s, yytext);</w:t>
      </w:r>
    </w:p>
    <w:p w14:paraId="0A6D310F" w14:textId="77777777" w:rsidR="005334B5" w:rsidRDefault="005334B5" w:rsidP="005334B5">
      <w:r>
        <w:t xml:space="preserve">    exit(1);</w:t>
      </w:r>
    </w:p>
    <w:p w14:paraId="7746B690" w14:textId="77777777" w:rsidR="007A2235" w:rsidRDefault="007A2235" w:rsidP="005334B5"/>
    <w:p w14:paraId="19FFBA4F" w14:textId="77777777" w:rsidR="005334B5" w:rsidRDefault="005334B5" w:rsidP="005334B5">
      <w:r>
        <w:t>}</w:t>
      </w:r>
    </w:p>
    <w:p w14:paraId="029B2279" w14:textId="77777777" w:rsidR="005334B5" w:rsidRDefault="005334B5" w:rsidP="005334B5"/>
    <w:p w14:paraId="14863129" w14:textId="77777777" w:rsidR="005334B5" w:rsidRDefault="005334B5" w:rsidP="005334B5">
      <w:r>
        <w:lastRenderedPageBreak/>
        <w:t>int yywrap() {</w:t>
      </w:r>
    </w:p>
    <w:p w14:paraId="7B18A405" w14:textId="77777777" w:rsidR="005334B5" w:rsidRDefault="005334B5" w:rsidP="005334B5">
      <w:r>
        <w:t xml:space="preserve">    return (1);</w:t>
      </w:r>
    </w:p>
    <w:p w14:paraId="0C8C1548" w14:textId="7B595883" w:rsidR="003B0D46" w:rsidRDefault="005334B5" w:rsidP="005334B5">
      <w:r>
        <w:t>}</w:t>
      </w:r>
    </w:p>
    <w:p w14:paraId="3C50A712" w14:textId="77777777" w:rsidR="00DE3521" w:rsidRDefault="00DE3521"/>
    <w:p w14:paraId="607033C8" w14:textId="40FAC46A" w:rsidR="0024308C" w:rsidRPr="0024308C" w:rsidRDefault="0024308C">
      <w:r>
        <w:t xml:space="preserve">  </w:t>
      </w:r>
      <w:r>
        <w:rPr>
          <w:rFonts w:hint="eastAsia"/>
        </w:rPr>
        <w:t>기본적으로</w:t>
      </w:r>
      <w:r>
        <w:t xml:space="preserve"> "C</w:t>
      </w:r>
      <w:r>
        <w:rPr>
          <w:rFonts w:hint="eastAsia"/>
        </w:rPr>
        <w:t>언어와 컴파일러" 책에서 정의된 문법 규칙대로 작성</w:t>
      </w:r>
      <w:r w:rsidR="00F258F3">
        <w:rPr>
          <w:rFonts w:hint="eastAsia"/>
        </w:rPr>
        <w:t>한다.</w:t>
      </w:r>
    </w:p>
    <w:p w14:paraId="14954261" w14:textId="4CB4469D" w:rsidR="006D3049" w:rsidRDefault="006D3049">
      <w:r>
        <w:rPr>
          <w:rFonts w:hint="eastAsia"/>
        </w:rPr>
        <w:t xml:space="preserve">  추가적으로 수정한 부분은, 중괄호 초기화를 위해</w:t>
      </w:r>
    </w:p>
    <w:p w14:paraId="7F53886A" w14:textId="77777777" w:rsidR="006D3049" w:rsidRDefault="006D3049"/>
    <w:p w14:paraId="76F2CC01" w14:textId="77777777" w:rsidR="006D3049" w:rsidRDefault="006D3049" w:rsidP="006D3049">
      <w:r>
        <w:t>initializer</w:t>
      </w:r>
    </w:p>
    <w:p w14:paraId="5B894616" w14:textId="77777777" w:rsidR="006D3049" w:rsidRDefault="006D3049" w:rsidP="006D3049">
      <w:r>
        <w:t xml:space="preserve">    : constant_expression</w:t>
      </w:r>
    </w:p>
    <w:p w14:paraId="3C52A045" w14:textId="77777777" w:rsidR="006D3049" w:rsidRDefault="006D3049" w:rsidP="006D3049">
      <w:r>
        <w:t xml:space="preserve">    | LR initializer RR</w:t>
      </w:r>
    </w:p>
    <w:p w14:paraId="68430007" w14:textId="48DB4E95" w:rsidR="006D3049" w:rsidRDefault="006D3049" w:rsidP="006D3049">
      <w:r>
        <w:t xml:space="preserve">    ;</w:t>
      </w:r>
    </w:p>
    <w:p w14:paraId="117D7A42" w14:textId="2E747B38" w:rsidR="006D3049" w:rsidRDefault="006D3049" w:rsidP="006D3049">
      <w:r>
        <w:rPr>
          <w:rFonts w:hint="eastAsia"/>
        </w:rPr>
        <w:t xml:space="preserve">  원래 constant_expression으로 처리하던 저 부분을 </w:t>
      </w:r>
      <w:r>
        <w:t>assignment_expression</w:t>
      </w:r>
      <w:r>
        <w:rPr>
          <w:rFonts w:hint="eastAsia"/>
        </w:rPr>
        <w:t>을 호출하는 것으로 바꾸어 중괄호 초기화 또한 문제 없이 해결한다.</w:t>
      </w:r>
    </w:p>
    <w:p w14:paraId="54BC0755" w14:textId="77777777" w:rsidR="006D3049" w:rsidRDefault="006D3049" w:rsidP="006D3049"/>
    <w:p w14:paraId="6E47E747" w14:textId="77777777" w:rsidR="006D3049" w:rsidRDefault="006D3049" w:rsidP="006D3049">
      <w:r>
        <w:t>initializer</w:t>
      </w:r>
    </w:p>
    <w:p w14:paraId="578074FE" w14:textId="77777777" w:rsidR="006D3049" w:rsidRDefault="006D3049" w:rsidP="006D3049">
      <w:r>
        <w:t xml:space="preserve">    : assignment_expression</w:t>
      </w:r>
    </w:p>
    <w:p w14:paraId="76152B2F" w14:textId="77777777" w:rsidR="006D3049" w:rsidRDefault="006D3049" w:rsidP="006D3049">
      <w:r>
        <w:t xml:space="preserve">    | LR initializer_list RR</w:t>
      </w:r>
    </w:p>
    <w:p w14:paraId="54F3F9F1" w14:textId="25268E08" w:rsidR="006D3049" w:rsidRDefault="006D3049" w:rsidP="006D3049">
      <w:r>
        <w:t xml:space="preserve">    ;</w:t>
      </w:r>
    </w:p>
    <w:p w14:paraId="78536949" w14:textId="32FB1FB0" w:rsidR="00743421" w:rsidRPr="006D3049" w:rsidRDefault="00A43DA3" w:rsidP="006D3049">
      <w:r>
        <w:br w:type="page"/>
      </w:r>
    </w:p>
    <w:p w14:paraId="1557863A" w14:textId="67930263" w:rsidR="0089094B" w:rsidRDefault="00200D60" w:rsidP="0089094B">
      <w:pPr>
        <w:pStyle w:val="1"/>
      </w:pPr>
      <w:r>
        <w:lastRenderedPageBreak/>
        <w:t>Test Case</w:t>
      </w:r>
    </w:p>
    <w:p w14:paraId="57DF5E5D" w14:textId="47E7A15E" w:rsidR="00537674" w:rsidRPr="00537674" w:rsidRDefault="00537674" w:rsidP="00537674">
      <w:r>
        <w:rPr>
          <w:rFonts w:hint="eastAsia"/>
        </w:rPr>
        <w:t xml:space="preserve">1. </w:t>
      </w:r>
      <w:r w:rsidR="003451EA">
        <w:rPr>
          <w:rFonts w:hint="eastAsia"/>
        </w:rPr>
        <w:t>기본 변수 선언</w:t>
      </w:r>
    </w:p>
    <w:p w14:paraId="0258D2BC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37674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24992A86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37674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37674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3012150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37674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char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37674">
        <w:rPr>
          <w:rFonts w:ascii="Hurmit Nerd Font Mono" w:eastAsia="굴림" w:hAnsi="Hurmit Nerd Font Mono" w:cs="굴림"/>
          <w:color w:val="B5D3F8"/>
          <w:sz w:val="18"/>
          <w:szCs w:val="18"/>
        </w:rPr>
        <w:t>c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7D67C13E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37674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float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37674">
        <w:rPr>
          <w:rFonts w:ascii="Hurmit Nerd Font Mono" w:eastAsia="굴림" w:hAnsi="Hurmit Nerd Font Mono" w:cs="굴림"/>
          <w:color w:val="B5D3F8"/>
          <w:sz w:val="18"/>
          <w:szCs w:val="18"/>
        </w:rPr>
        <w:t>f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06D56CC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37674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37674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DA7798B" w14:textId="77777777" w:rsidR="00537674" w:rsidRPr="00537674" w:rsidRDefault="00537674" w:rsidP="00537674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37674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0D32FE88" w14:textId="2A5BA295" w:rsidR="00F45617" w:rsidRDefault="00F45617" w:rsidP="009012B2"/>
    <w:p w14:paraId="097AB439" w14:textId="33D82A67" w:rsidR="003451EA" w:rsidRDefault="003451EA" w:rsidP="009012B2">
      <w:r>
        <w:rPr>
          <w:rFonts w:hint="eastAsia"/>
        </w:rPr>
        <w:t>2. 변수 선언과 초기화</w:t>
      </w:r>
    </w:p>
    <w:p w14:paraId="0E94F6F4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03D29469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10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094223D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char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d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E6DB74"/>
          <w:sz w:val="18"/>
          <w:szCs w:val="18"/>
        </w:rPr>
        <w:t>'x'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DF24A71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float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pi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3.14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31E8115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44AC6A9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44D503DA" w14:textId="77777777" w:rsidR="003451EA" w:rsidRDefault="003451EA" w:rsidP="009012B2"/>
    <w:p w14:paraId="420BD6A5" w14:textId="414BD741" w:rsidR="003451EA" w:rsidRDefault="003451EA" w:rsidP="009012B2">
      <w:r>
        <w:rPr>
          <w:rFonts w:hint="eastAsia"/>
        </w:rPr>
        <w:t>3. 포인터 선언</w:t>
      </w:r>
    </w:p>
    <w:p w14:paraId="0FEF7AB5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71432108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ptr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7572159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char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name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E6DB74"/>
          <w:sz w:val="18"/>
          <w:szCs w:val="18"/>
        </w:rPr>
        <w:t>"hello"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4A72D53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C828266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79FAE72D" w14:textId="77777777" w:rsidR="003451EA" w:rsidRDefault="003451EA" w:rsidP="009012B2"/>
    <w:p w14:paraId="6A0F7D9E" w14:textId="505087BC" w:rsidR="003451EA" w:rsidRDefault="003451EA" w:rsidP="009012B2">
      <w:r>
        <w:rPr>
          <w:rFonts w:hint="eastAsia"/>
        </w:rPr>
        <w:t>4. 배열 선언</w:t>
      </w:r>
    </w:p>
    <w:p w14:paraId="5ACFD4F1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7228F7F1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arr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5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];</w:t>
      </w:r>
    </w:p>
    <w:p w14:paraId="28BCC2F3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char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str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10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]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E6DB74"/>
          <w:sz w:val="18"/>
          <w:szCs w:val="18"/>
        </w:rPr>
        <w:t>"world"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C8FBB6B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115DB39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4DFE43A6" w14:textId="77777777" w:rsidR="003451EA" w:rsidRDefault="003451EA" w:rsidP="009012B2"/>
    <w:p w14:paraId="5CE63F12" w14:textId="77777777" w:rsidR="00E95252" w:rsidRDefault="00E95252" w:rsidP="009012B2"/>
    <w:p w14:paraId="2F1E1387" w14:textId="77777777" w:rsidR="00E95252" w:rsidRDefault="00E95252" w:rsidP="009012B2"/>
    <w:p w14:paraId="2B92E651" w14:textId="080E7EAB" w:rsidR="003451EA" w:rsidRDefault="003451EA" w:rsidP="009012B2">
      <w:r>
        <w:rPr>
          <w:rFonts w:hint="eastAsia"/>
        </w:rPr>
        <w:lastRenderedPageBreak/>
        <w:t>5. 중첩 배열 선언 및 초기화</w:t>
      </w:r>
    </w:p>
    <w:p w14:paraId="15A73D08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4BDD2077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B5D3F8"/>
          <w:sz w:val="18"/>
          <w:szCs w:val="18"/>
        </w:rPr>
        <w:t>mat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][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] </w:t>
      </w:r>
      <w:r w:rsidRPr="003451EA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 {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}, {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4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5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6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 };</w:t>
      </w:r>
    </w:p>
    <w:p w14:paraId="7D3356C9" w14:textId="77777777" w:rsidR="003451EA" w:rsidRPr="003451EA" w:rsidRDefault="003451EA" w:rsidP="003451E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3451EA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3451EA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C66BF10" w14:textId="3527DD53" w:rsidR="003451EA" w:rsidRPr="0054131B" w:rsidRDefault="003451EA" w:rsidP="0054131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3451EA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2325A6CA" w14:textId="77777777" w:rsidR="009B3CEE" w:rsidRDefault="009B3CEE" w:rsidP="009012B2"/>
    <w:p w14:paraId="04F9F63F" w14:textId="4CCE4FEC" w:rsidR="00CF325C" w:rsidRDefault="00CF325C" w:rsidP="009012B2">
      <w:r>
        <w:rPr>
          <w:rFonts w:hint="eastAsia"/>
        </w:rPr>
        <w:t>6. 구조체 정의</w:t>
      </w:r>
    </w:p>
    <w:p w14:paraId="05DB6FE9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4E60FC22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79B590EB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y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FD13703" w14:textId="2F00D168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323145CF" w14:textId="77777777" w:rsidR="00CF325C" w:rsidRDefault="00CF325C" w:rsidP="009012B2"/>
    <w:p w14:paraId="47F676A2" w14:textId="1C019AED" w:rsidR="00CF325C" w:rsidRDefault="00CF325C" w:rsidP="009012B2">
      <w:r>
        <w:rPr>
          <w:rFonts w:hint="eastAsia"/>
        </w:rPr>
        <w:t>7. 구조체 선언 + 변수</w:t>
      </w:r>
    </w:p>
    <w:p w14:paraId="7F414875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p1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9203768" w14:textId="77777777" w:rsidR="00CF325C" w:rsidRDefault="00CF325C" w:rsidP="009012B2"/>
    <w:p w14:paraId="38031AC8" w14:textId="0FE86D2A" w:rsidR="00CF325C" w:rsidRDefault="00CF325C" w:rsidP="009012B2">
      <w:r>
        <w:rPr>
          <w:rFonts w:hint="eastAsia"/>
        </w:rPr>
        <w:t>8. 구조체 초기화</w:t>
      </w:r>
    </w:p>
    <w:p w14:paraId="4368B1F8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22805CD9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176BDEF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y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3615025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374C5882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</w:p>
    <w:p w14:paraId="06EC4E7E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328BF464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p2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  <w:r w:rsidRPr="00CF325C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CF325C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3E2B7825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AD10C97" w14:textId="6C0BD463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2C8E8F66" w14:textId="77777777" w:rsidR="00CF325C" w:rsidRDefault="00CF325C" w:rsidP="009012B2"/>
    <w:p w14:paraId="4649C92B" w14:textId="17E8B845" w:rsidR="00CF325C" w:rsidRDefault="00CF325C" w:rsidP="009012B2">
      <w:r>
        <w:rPr>
          <w:rFonts w:hint="eastAsia"/>
        </w:rPr>
        <w:t>9. 공용체 선언</w:t>
      </w:r>
    </w:p>
    <w:p w14:paraId="27FC7038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union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Data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1A69E80B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i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BF79D59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float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f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55C57BF" w14:textId="77777777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F32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char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F325C">
        <w:rPr>
          <w:rFonts w:ascii="Hurmit Nerd Font Mono" w:eastAsia="굴림" w:hAnsi="Hurmit Nerd Font Mono" w:cs="굴림"/>
          <w:color w:val="B5D3F8"/>
          <w:sz w:val="18"/>
          <w:szCs w:val="18"/>
        </w:rPr>
        <w:t>str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CF325C">
        <w:rPr>
          <w:rFonts w:ascii="Hurmit Nerd Font Mono" w:eastAsia="굴림" w:hAnsi="Hurmit Nerd Font Mono" w:cs="굴림"/>
          <w:color w:val="AE81FF"/>
          <w:sz w:val="18"/>
          <w:szCs w:val="18"/>
        </w:rPr>
        <w:t>20</w:t>
      </w: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];</w:t>
      </w:r>
    </w:p>
    <w:p w14:paraId="75828FAE" w14:textId="303F7BA0" w:rsidR="00CF325C" w:rsidRPr="00CF325C" w:rsidRDefault="00CF325C" w:rsidP="00CF32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F325C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3B700176" w14:textId="77777777" w:rsidR="00CF325C" w:rsidRDefault="00CF325C" w:rsidP="009012B2"/>
    <w:p w14:paraId="5C02C6F8" w14:textId="77777777" w:rsidR="00A15639" w:rsidRDefault="00A15639" w:rsidP="009012B2"/>
    <w:p w14:paraId="299CBD66" w14:textId="21307B9C" w:rsidR="00DA7B83" w:rsidRDefault="00DA7B83" w:rsidP="009012B2">
      <w:r>
        <w:rPr>
          <w:rFonts w:hint="eastAsia"/>
        </w:rPr>
        <w:lastRenderedPageBreak/>
        <w:t>10. 열거형 정의</w:t>
      </w:r>
    </w:p>
    <w:p w14:paraId="665654C1" w14:textId="77777777" w:rsidR="00DA7B83" w:rsidRPr="00DA7B83" w:rsidRDefault="00DA7B83" w:rsidP="00DA7B8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DA7B83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enum</w:t>
      </w: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DA7B83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Color</w:t>
      </w: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18FE5CC3" w14:textId="77777777" w:rsidR="00DA7B83" w:rsidRPr="00DA7B83" w:rsidRDefault="00DA7B83" w:rsidP="00DA7B8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DA7B83">
        <w:rPr>
          <w:rFonts w:ascii="Hurmit Nerd Font Mono" w:eastAsia="굴림" w:hAnsi="Hurmit Nerd Font Mono" w:cs="굴림"/>
          <w:color w:val="B5D3F8"/>
          <w:sz w:val="18"/>
          <w:szCs w:val="18"/>
        </w:rPr>
        <w:t>RED</w:t>
      </w: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>,</w:t>
      </w:r>
    </w:p>
    <w:p w14:paraId="713966D9" w14:textId="77777777" w:rsidR="00DA7B83" w:rsidRPr="00DA7B83" w:rsidRDefault="00DA7B83" w:rsidP="00DA7B8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DA7B83">
        <w:rPr>
          <w:rFonts w:ascii="Hurmit Nerd Font Mono" w:eastAsia="굴림" w:hAnsi="Hurmit Nerd Font Mono" w:cs="굴림"/>
          <w:color w:val="B5D3F8"/>
          <w:sz w:val="18"/>
          <w:szCs w:val="18"/>
        </w:rPr>
        <w:t>GREEN</w:t>
      </w: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>,</w:t>
      </w:r>
    </w:p>
    <w:p w14:paraId="422B9402" w14:textId="77777777" w:rsidR="00DA7B83" w:rsidRPr="00DA7B83" w:rsidRDefault="00DA7B83" w:rsidP="00DA7B8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DA7B83">
        <w:rPr>
          <w:rFonts w:ascii="Hurmit Nerd Font Mono" w:eastAsia="굴림" w:hAnsi="Hurmit Nerd Font Mono" w:cs="굴림"/>
          <w:color w:val="B5D3F8"/>
          <w:sz w:val="18"/>
          <w:szCs w:val="18"/>
        </w:rPr>
        <w:t>BLUE</w:t>
      </w:r>
    </w:p>
    <w:p w14:paraId="7DB987B3" w14:textId="519B9CD3" w:rsidR="006D4201" w:rsidRPr="00DA7B83" w:rsidRDefault="00DA7B83" w:rsidP="00DA7B8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DA7B83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1D39E890" w14:textId="77777777" w:rsidR="00816023" w:rsidRDefault="00816023" w:rsidP="009012B2"/>
    <w:p w14:paraId="0C124D44" w14:textId="71E94646" w:rsidR="00152418" w:rsidRDefault="00152418" w:rsidP="009012B2">
      <w:r>
        <w:rPr>
          <w:rFonts w:hint="eastAsia"/>
        </w:rPr>
        <w:t>11. 열거헝과 값 지정</w:t>
      </w:r>
    </w:p>
    <w:p w14:paraId="63B6BD4B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enum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Weekday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7488CEC5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52418">
        <w:rPr>
          <w:rFonts w:ascii="Hurmit Nerd Font Mono" w:eastAsia="굴림" w:hAnsi="Hurmit Nerd Font Mono" w:cs="굴림"/>
          <w:color w:val="B5D3F8"/>
          <w:sz w:val="18"/>
          <w:szCs w:val="18"/>
        </w:rPr>
        <w:t>MON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52418">
        <w:rPr>
          <w:rFonts w:ascii="Hurmit Nerd Font Mono" w:eastAsia="굴림" w:hAnsi="Hurmit Nerd Font Mono" w:cs="굴림"/>
          <w:color w:val="B5D3F8"/>
          <w:sz w:val="18"/>
          <w:szCs w:val="18"/>
        </w:rPr>
        <w:t>TUE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52418">
        <w:rPr>
          <w:rFonts w:ascii="Hurmit Nerd Font Mono" w:eastAsia="굴림" w:hAnsi="Hurmit Nerd Font Mono" w:cs="굴림"/>
          <w:color w:val="B5D3F8"/>
          <w:sz w:val="18"/>
          <w:szCs w:val="18"/>
        </w:rPr>
        <w:t>WED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AE81FF"/>
          <w:sz w:val="18"/>
          <w:szCs w:val="18"/>
        </w:rPr>
        <w:t>5</w:t>
      </w:r>
    </w:p>
    <w:p w14:paraId="7756AEB7" w14:textId="2105AB1D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56F72A5B" w14:textId="77777777" w:rsidR="00152418" w:rsidRDefault="00152418" w:rsidP="009012B2"/>
    <w:p w14:paraId="696662BE" w14:textId="7FDDB8F8" w:rsidR="00152418" w:rsidRDefault="00152418" w:rsidP="009012B2">
      <w:r>
        <w:rPr>
          <w:rFonts w:hint="eastAsia"/>
        </w:rPr>
        <w:t>12. 함수 선언</w:t>
      </w:r>
    </w:p>
    <w:p w14:paraId="171BA875" w14:textId="695FF34C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FDF9C4"/>
          <w:sz w:val="18"/>
          <w:szCs w:val="18"/>
        </w:rPr>
        <w:t>sum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a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b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);</w:t>
      </w:r>
    </w:p>
    <w:p w14:paraId="6F966929" w14:textId="77777777" w:rsidR="00152418" w:rsidRDefault="00152418" w:rsidP="009012B2"/>
    <w:p w14:paraId="5E699F9C" w14:textId="542D3B37" w:rsidR="00152418" w:rsidRDefault="00152418" w:rsidP="009012B2">
      <w:r>
        <w:rPr>
          <w:rFonts w:hint="eastAsia"/>
        </w:rPr>
        <w:t>13. 함수 정의</w:t>
      </w:r>
    </w:p>
    <w:p w14:paraId="71A083B9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FDF9C4"/>
          <w:sz w:val="18"/>
          <w:szCs w:val="18"/>
        </w:rPr>
        <w:t>sum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a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b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35EA4133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52418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a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D1E3D9"/>
          <w:sz w:val="18"/>
          <w:szCs w:val="18"/>
        </w:rPr>
        <w:t>+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b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76D41811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41AC3C83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</w:p>
    <w:p w14:paraId="079A3C7E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430F6B84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52418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B5D3F8"/>
          <w:sz w:val="18"/>
          <w:szCs w:val="18"/>
        </w:rPr>
        <w:t>result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FDF9C4"/>
          <w:sz w:val="18"/>
          <w:szCs w:val="18"/>
        </w:rPr>
        <w:t>sum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152418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52418">
        <w:rPr>
          <w:rFonts w:ascii="Hurmit Nerd Font Mono" w:eastAsia="굴림" w:hAnsi="Hurmit Nerd Font Mono" w:cs="굴림"/>
          <w:color w:val="AE81FF"/>
          <w:sz w:val="18"/>
          <w:szCs w:val="18"/>
        </w:rPr>
        <w:t>4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);</w:t>
      </w:r>
    </w:p>
    <w:p w14:paraId="419C7434" w14:textId="77777777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52418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52418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50B0DA2" w14:textId="5ABB956A" w:rsidR="00152418" w:rsidRPr="00152418" w:rsidRDefault="00152418" w:rsidP="00152418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52418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153DAD5C" w14:textId="77777777" w:rsidR="00152418" w:rsidRDefault="00152418" w:rsidP="009012B2"/>
    <w:p w14:paraId="26A18F44" w14:textId="641EA662" w:rsidR="00A83FFB" w:rsidRDefault="00A83FFB" w:rsidP="009012B2">
      <w:r>
        <w:rPr>
          <w:rFonts w:hint="eastAsia"/>
        </w:rPr>
        <w:t xml:space="preserve">14. </w:t>
      </w:r>
      <w:r>
        <w:t>if</w:t>
      </w:r>
      <w:r>
        <w:rPr>
          <w:rFonts w:hint="eastAsia"/>
        </w:rPr>
        <w:t xml:space="preserve"> 문</w:t>
      </w:r>
    </w:p>
    <w:p w14:paraId="5ACD854B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197F872F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A83FFB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AE81FF"/>
          <w:sz w:val="18"/>
          <w:szCs w:val="18"/>
        </w:rPr>
        <w:t>5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C71CFFE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A83FFB">
        <w:rPr>
          <w:rFonts w:ascii="Hurmit Nerd Font Mono" w:eastAsia="굴림" w:hAnsi="Hurmit Nerd Font Mono" w:cs="굴림"/>
          <w:color w:val="B0C7B8"/>
          <w:sz w:val="18"/>
          <w:szCs w:val="18"/>
        </w:rPr>
        <w:t>if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(</w:t>
      </w:r>
      <w:r w:rsidRPr="00A83FFB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D1E3D9"/>
          <w:sz w:val="18"/>
          <w:szCs w:val="18"/>
        </w:rPr>
        <w:t>&gt;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)</w:t>
      </w:r>
    </w:p>
    <w:p w14:paraId="45452CC6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A83FFB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A83FFB">
        <w:rPr>
          <w:rFonts w:ascii="Hurmit Nerd Font Mono" w:eastAsia="굴림" w:hAnsi="Hurmit Nerd Font Mono" w:cs="굴림"/>
          <w:color w:val="D1E3D9"/>
          <w:sz w:val="18"/>
          <w:szCs w:val="18"/>
        </w:rPr>
        <w:t>--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9D3782E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A83FFB">
        <w:rPr>
          <w:rFonts w:ascii="Hurmit Nerd Font Mono" w:eastAsia="굴림" w:hAnsi="Hurmit Nerd Font Mono" w:cs="굴림"/>
          <w:color w:val="B0C7B8"/>
          <w:sz w:val="18"/>
          <w:szCs w:val="18"/>
        </w:rPr>
        <w:t>else</w:t>
      </w:r>
    </w:p>
    <w:p w14:paraId="10B644CC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A83FFB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A83FFB">
        <w:rPr>
          <w:rFonts w:ascii="Hurmit Nerd Font Mono" w:eastAsia="굴림" w:hAnsi="Hurmit Nerd Font Mono" w:cs="굴림"/>
          <w:color w:val="D1E3D9"/>
          <w:sz w:val="18"/>
          <w:szCs w:val="18"/>
        </w:rPr>
        <w:t>++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B79EF8C" w14:textId="77777777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A83FFB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A83FFB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1EBD44D" w14:textId="2751F41A" w:rsidR="00A83FFB" w:rsidRPr="00A83FFB" w:rsidRDefault="00A83FFB" w:rsidP="00A83FF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A83FFB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26655E6D" w14:textId="77777777" w:rsidR="00A83FFB" w:rsidRDefault="00A83FFB" w:rsidP="009012B2"/>
    <w:p w14:paraId="35E103E4" w14:textId="0140422F" w:rsidR="00CB2EBC" w:rsidRDefault="00CB2EBC" w:rsidP="009012B2">
      <w:r>
        <w:rPr>
          <w:rFonts w:hint="eastAsia"/>
        </w:rPr>
        <w:lastRenderedPageBreak/>
        <w:t xml:space="preserve">15. </w:t>
      </w:r>
      <w:r>
        <w:t xml:space="preserve">switch </w:t>
      </w:r>
      <w:r>
        <w:rPr>
          <w:rFonts w:hint="eastAsia"/>
        </w:rPr>
        <w:t>문</w:t>
      </w:r>
    </w:p>
    <w:p w14:paraId="46C4C610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void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B2EBC">
        <w:rPr>
          <w:rFonts w:ascii="Hurmit Nerd Font Mono" w:eastAsia="굴림" w:hAnsi="Hurmit Nerd Font Mono" w:cs="굴림"/>
          <w:color w:val="FDF9C4"/>
          <w:sz w:val="18"/>
          <w:szCs w:val="18"/>
        </w:rPr>
        <w:t>printDay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CB2EB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B2EBC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day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05EF3FCA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switch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CB2EBC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day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466ED20B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case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B2EBC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: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break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47CC98A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case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CB2EBC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: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break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24C68EE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default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: </w:t>
      </w:r>
      <w:r w:rsidRPr="00CB2EBC">
        <w:rPr>
          <w:rFonts w:ascii="Hurmit Nerd Font Mono" w:eastAsia="굴림" w:hAnsi="Hurmit Nerd Font Mono" w:cs="굴림"/>
          <w:color w:val="B0C7B8"/>
          <w:sz w:val="18"/>
          <w:szCs w:val="18"/>
        </w:rPr>
        <w:t>break</w:t>
      </w: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8625C56" w14:textId="77777777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}</w:t>
      </w:r>
    </w:p>
    <w:p w14:paraId="3AA6D2EF" w14:textId="0E0E5593" w:rsidR="00CB2EBC" w:rsidRPr="00CB2EBC" w:rsidRDefault="00CB2EBC" w:rsidP="00CB2EB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CB2EBC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08F7D32D" w14:textId="77777777" w:rsidR="00CB2EBC" w:rsidRDefault="00CB2EBC" w:rsidP="009012B2"/>
    <w:p w14:paraId="014D9CFC" w14:textId="33A94006" w:rsidR="0065745B" w:rsidRDefault="0065745B" w:rsidP="009012B2">
      <w:r>
        <w:rPr>
          <w:rFonts w:hint="eastAsia"/>
        </w:rPr>
        <w:t xml:space="preserve">16. </w:t>
      </w:r>
      <w:r>
        <w:t>while</w:t>
      </w:r>
      <w:r>
        <w:rPr>
          <w:rFonts w:hint="eastAsia"/>
        </w:rPr>
        <w:t xml:space="preserve"> 반복문</w:t>
      </w:r>
    </w:p>
    <w:p w14:paraId="6FE05CDC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65745B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0D575BF6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65745B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n </w:t>
      </w:r>
      <w:r w:rsidRPr="0065745B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65745B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B6F9F64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65745B">
        <w:rPr>
          <w:rFonts w:ascii="Hurmit Nerd Font Mono" w:eastAsia="굴림" w:hAnsi="Hurmit Nerd Font Mono" w:cs="굴림"/>
          <w:color w:val="B0C7B8"/>
          <w:sz w:val="18"/>
          <w:szCs w:val="18"/>
        </w:rPr>
        <w:t>while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(n </w:t>
      </w:r>
      <w:r w:rsidRPr="0065745B">
        <w:rPr>
          <w:rFonts w:ascii="Hurmit Nerd Font Mono" w:eastAsia="굴림" w:hAnsi="Hurmit Nerd Font Mono" w:cs="굴림"/>
          <w:color w:val="D1E3D9"/>
          <w:sz w:val="18"/>
          <w:szCs w:val="18"/>
        </w:rPr>
        <w:t>&gt;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65745B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3442B3EB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n</w:t>
      </w:r>
      <w:r w:rsidRPr="0065745B">
        <w:rPr>
          <w:rFonts w:ascii="Hurmit Nerd Font Mono" w:eastAsia="굴림" w:hAnsi="Hurmit Nerd Font Mono" w:cs="굴림"/>
          <w:color w:val="D1E3D9"/>
          <w:sz w:val="18"/>
          <w:szCs w:val="18"/>
        </w:rPr>
        <w:t>--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7DFD0A1F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}</w:t>
      </w:r>
    </w:p>
    <w:p w14:paraId="6F7A399A" w14:textId="77777777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65745B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65745B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177FFE9D" w14:textId="534384D1" w:rsidR="0065745B" w:rsidRPr="0065745B" w:rsidRDefault="0065745B" w:rsidP="0065745B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65745B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3A821617" w14:textId="77777777" w:rsidR="0065745B" w:rsidRDefault="0065745B" w:rsidP="009012B2"/>
    <w:p w14:paraId="454DA66A" w14:textId="53C10EB8" w:rsidR="00F6135A" w:rsidRDefault="00F6135A" w:rsidP="009012B2">
      <w:r>
        <w:rPr>
          <w:rFonts w:hint="eastAsia"/>
        </w:rPr>
        <w:t xml:space="preserve">17. </w:t>
      </w:r>
      <w:r>
        <w:t>do-while</w:t>
      </w:r>
      <w:r>
        <w:rPr>
          <w:rFonts w:hint="eastAsia"/>
        </w:rPr>
        <w:t xml:space="preserve"> 반복문</w:t>
      </w:r>
    </w:p>
    <w:p w14:paraId="4764E0AD" w14:textId="77777777" w:rsidR="00F6135A" w:rsidRPr="00F6135A" w:rsidRDefault="00F6135A" w:rsidP="00F6135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6135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void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6135A">
        <w:rPr>
          <w:rFonts w:ascii="Hurmit Nerd Font Mono" w:eastAsia="굴림" w:hAnsi="Hurmit Nerd Font Mono" w:cs="굴림"/>
          <w:color w:val="FDF9C4"/>
          <w:sz w:val="18"/>
          <w:szCs w:val="18"/>
        </w:rPr>
        <w:t>count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F6135A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6135A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n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040C391F" w14:textId="77777777" w:rsidR="00F6135A" w:rsidRPr="00F6135A" w:rsidRDefault="00F6135A" w:rsidP="00F6135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F6135A">
        <w:rPr>
          <w:rFonts w:ascii="Hurmit Nerd Font Mono" w:eastAsia="굴림" w:hAnsi="Hurmit Nerd Font Mono" w:cs="굴림"/>
          <w:color w:val="B0C7B8"/>
          <w:sz w:val="18"/>
          <w:szCs w:val="18"/>
        </w:rPr>
        <w:t>do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63F81FCB" w14:textId="77777777" w:rsidR="00F6135A" w:rsidRPr="00F6135A" w:rsidRDefault="00F6135A" w:rsidP="00F6135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</w:t>
      </w:r>
      <w:r w:rsidRPr="00F6135A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n</w:t>
      </w:r>
      <w:r w:rsidRPr="00F6135A">
        <w:rPr>
          <w:rFonts w:ascii="Hurmit Nerd Font Mono" w:eastAsia="굴림" w:hAnsi="Hurmit Nerd Font Mono" w:cs="굴림"/>
          <w:color w:val="D1E3D9"/>
          <w:sz w:val="18"/>
          <w:szCs w:val="18"/>
        </w:rPr>
        <w:t>--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0E89E2A" w14:textId="77777777" w:rsidR="00F6135A" w:rsidRPr="00F6135A" w:rsidRDefault="00F6135A" w:rsidP="00F6135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} </w:t>
      </w:r>
      <w:r w:rsidRPr="00F6135A">
        <w:rPr>
          <w:rFonts w:ascii="Hurmit Nerd Font Mono" w:eastAsia="굴림" w:hAnsi="Hurmit Nerd Font Mono" w:cs="굴림"/>
          <w:color w:val="B0C7B8"/>
          <w:sz w:val="18"/>
          <w:szCs w:val="18"/>
        </w:rPr>
        <w:t>while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F6135A">
        <w:rPr>
          <w:rFonts w:ascii="Hurmit Nerd Font Mono" w:eastAsia="굴림" w:hAnsi="Hurmit Nerd Font Mono" w:cs="굴림"/>
          <w:i/>
          <w:iCs/>
          <w:color w:val="84B6F4"/>
          <w:sz w:val="18"/>
          <w:szCs w:val="18"/>
        </w:rPr>
        <w:t>n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6135A">
        <w:rPr>
          <w:rFonts w:ascii="Hurmit Nerd Font Mono" w:eastAsia="굴림" w:hAnsi="Hurmit Nerd Font Mono" w:cs="굴림"/>
          <w:color w:val="D1E3D9"/>
          <w:sz w:val="18"/>
          <w:szCs w:val="18"/>
        </w:rPr>
        <w:t>&gt;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6135A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);</w:t>
      </w:r>
    </w:p>
    <w:p w14:paraId="5E5FA928" w14:textId="1F28A84B" w:rsidR="00F6135A" w:rsidRPr="00F6135A" w:rsidRDefault="00F6135A" w:rsidP="00F6135A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6135A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335E158B" w14:textId="77777777" w:rsidR="00F6135A" w:rsidRDefault="00F6135A" w:rsidP="009012B2"/>
    <w:p w14:paraId="702ECEDB" w14:textId="26B1D701" w:rsidR="004A7F4C" w:rsidRDefault="004A7F4C" w:rsidP="009012B2">
      <w:r>
        <w:rPr>
          <w:rFonts w:hint="eastAsia"/>
        </w:rPr>
        <w:t xml:space="preserve">18. </w:t>
      </w:r>
      <w:r>
        <w:t>for</w:t>
      </w:r>
      <w:r>
        <w:rPr>
          <w:rFonts w:hint="eastAsia"/>
        </w:rPr>
        <w:t xml:space="preserve"> 반복문</w:t>
      </w:r>
    </w:p>
    <w:p w14:paraId="43DFE284" w14:textId="77777777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void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FDF9C4"/>
          <w:sz w:val="18"/>
          <w:szCs w:val="18"/>
        </w:rPr>
        <w:t>printNums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7F01C561" w14:textId="77777777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4A7F4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B5D3F8"/>
          <w:sz w:val="18"/>
          <w:szCs w:val="18"/>
        </w:rPr>
        <w:t>i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1FE1BDE" w14:textId="77777777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4A7F4C">
        <w:rPr>
          <w:rFonts w:ascii="Hurmit Nerd Font Mono" w:eastAsia="굴림" w:hAnsi="Hurmit Nerd Font Mono" w:cs="굴림"/>
          <w:color w:val="B0C7B8"/>
          <w:sz w:val="18"/>
          <w:szCs w:val="18"/>
        </w:rPr>
        <w:t>for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4A7F4C">
        <w:rPr>
          <w:rFonts w:ascii="Hurmit Nerd Font Mono" w:eastAsia="굴림" w:hAnsi="Hurmit Nerd Font Mono" w:cs="굴림"/>
          <w:color w:val="B5D3F8"/>
          <w:sz w:val="18"/>
          <w:szCs w:val="18"/>
        </w:rPr>
        <w:t>i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AE81FF"/>
          <w:sz w:val="18"/>
          <w:szCs w:val="18"/>
        </w:rPr>
        <w:t>0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; </w:t>
      </w:r>
      <w:r w:rsidRPr="004A7F4C">
        <w:rPr>
          <w:rFonts w:ascii="Hurmit Nerd Font Mono" w:eastAsia="굴림" w:hAnsi="Hurmit Nerd Font Mono" w:cs="굴림"/>
          <w:color w:val="B5D3F8"/>
          <w:sz w:val="18"/>
          <w:szCs w:val="18"/>
        </w:rPr>
        <w:t>i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D1E3D9"/>
          <w:sz w:val="18"/>
          <w:szCs w:val="18"/>
        </w:rPr>
        <w:t>&lt;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4A7F4C">
        <w:rPr>
          <w:rFonts w:ascii="Hurmit Nerd Font Mono" w:eastAsia="굴림" w:hAnsi="Hurmit Nerd Font Mono" w:cs="굴림"/>
          <w:color w:val="AE81FF"/>
          <w:sz w:val="18"/>
          <w:szCs w:val="18"/>
        </w:rPr>
        <w:t>10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; </w:t>
      </w:r>
      <w:r w:rsidRPr="004A7F4C">
        <w:rPr>
          <w:rFonts w:ascii="Hurmit Nerd Font Mono" w:eastAsia="굴림" w:hAnsi="Hurmit Nerd Font Mono" w:cs="굴림"/>
          <w:color w:val="B5D3F8"/>
          <w:sz w:val="18"/>
          <w:szCs w:val="18"/>
        </w:rPr>
        <w:t>i</w:t>
      </w:r>
      <w:r w:rsidRPr="004A7F4C">
        <w:rPr>
          <w:rFonts w:ascii="Hurmit Nerd Font Mono" w:eastAsia="굴림" w:hAnsi="Hurmit Nerd Font Mono" w:cs="굴림"/>
          <w:color w:val="D1E3D9"/>
          <w:sz w:val="18"/>
          <w:szCs w:val="18"/>
        </w:rPr>
        <w:t>++</w:t>
      </w: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>) {</w:t>
      </w:r>
    </w:p>
    <w:p w14:paraId="0C7FD045" w14:textId="77777777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    ;</w:t>
      </w:r>
    </w:p>
    <w:p w14:paraId="1E659886" w14:textId="77777777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}</w:t>
      </w:r>
    </w:p>
    <w:p w14:paraId="1D6D744A" w14:textId="75CCF798" w:rsidR="004A7F4C" w:rsidRPr="004A7F4C" w:rsidRDefault="004A7F4C" w:rsidP="004A7F4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4A7F4C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6F8155B8" w14:textId="77777777" w:rsidR="004A7F4C" w:rsidRDefault="004A7F4C" w:rsidP="009012B2"/>
    <w:p w14:paraId="2A351F2F" w14:textId="77777777" w:rsidR="00DA39FD" w:rsidRDefault="00DA39FD" w:rsidP="009012B2"/>
    <w:p w14:paraId="6750DECC" w14:textId="77777777" w:rsidR="00DD20DB" w:rsidRDefault="00DD20DB">
      <w:r>
        <w:br w:type="page"/>
      </w:r>
    </w:p>
    <w:p w14:paraId="76C13E9D" w14:textId="36654D3D" w:rsidR="001F155C" w:rsidRDefault="001F155C" w:rsidP="009012B2">
      <w:r>
        <w:rPr>
          <w:rFonts w:hint="eastAsia"/>
        </w:rPr>
        <w:lastRenderedPageBreak/>
        <w:t>19. 다양한 표현식</w:t>
      </w:r>
    </w:p>
    <w:p w14:paraId="0C6EA84A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FDF9C4"/>
          <w:sz w:val="18"/>
          <w:szCs w:val="18"/>
        </w:rPr>
        <w:t>main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0C3AE997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F15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B1FFD01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F15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c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+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-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AE81FF"/>
          <w:sz w:val="18"/>
          <w:szCs w:val="18"/>
        </w:rPr>
        <w:t>4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/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539DD37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F15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d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(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&gt;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)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?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: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7E85641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F155C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e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&amp;&amp;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D1E3D9"/>
          <w:sz w:val="18"/>
          <w:szCs w:val="18"/>
        </w:rPr>
        <w:t>||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c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6741DC32" w14:textId="77777777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1F155C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1F155C">
        <w:rPr>
          <w:rFonts w:ascii="Hurmit Nerd Font Mono" w:eastAsia="굴림" w:hAnsi="Hurmit Nerd Font Mono" w:cs="굴림"/>
          <w:color w:val="B5D3F8"/>
          <w:sz w:val="18"/>
          <w:szCs w:val="18"/>
        </w:rPr>
        <w:t>e</w:t>
      </w: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D69031C" w14:textId="5E74B4CE" w:rsidR="001F155C" w:rsidRPr="001F155C" w:rsidRDefault="001F155C" w:rsidP="001F155C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1F155C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2F4DA016" w14:textId="77777777" w:rsidR="001F155C" w:rsidRDefault="001F155C" w:rsidP="009012B2"/>
    <w:p w14:paraId="2C8DC747" w14:textId="2BDF85C9" w:rsidR="00CB2167" w:rsidRDefault="00CB2167" w:rsidP="009012B2">
      <w:r>
        <w:rPr>
          <w:rFonts w:hint="eastAsia"/>
        </w:rPr>
        <w:t xml:space="preserve">20. </w:t>
      </w:r>
      <w:r>
        <w:t>sizeof</w:t>
      </w:r>
      <w:r>
        <w:rPr>
          <w:rFonts w:hint="eastAsia"/>
        </w:rPr>
        <w:t xml:space="preserve"> 연산자</w:t>
      </w:r>
    </w:p>
    <w:p w14:paraId="121A8D26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1FA5B1B0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329E8055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y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5AE1D17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039EB787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</w:p>
    <w:p w14:paraId="7AF3640C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FDF9C4"/>
          <w:sz w:val="18"/>
          <w:szCs w:val="18"/>
        </w:rPr>
        <w:t>sizeTest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() {</w:t>
      </w:r>
    </w:p>
    <w:p w14:paraId="66520E6D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C0BC0">
        <w:rPr>
          <w:rFonts w:ascii="Hurmit Nerd Font Mono" w:eastAsia="굴림" w:hAnsi="Hurmit Nerd Font Mono" w:cs="굴림"/>
          <w:color w:val="B0C7B8"/>
          <w:sz w:val="18"/>
          <w:szCs w:val="18"/>
        </w:rPr>
        <w:t>return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sizeof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)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+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sizeof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);</w:t>
      </w:r>
    </w:p>
    <w:p w14:paraId="2B3D3445" w14:textId="36AB2344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}</w:t>
      </w:r>
    </w:p>
    <w:p w14:paraId="41302838" w14:textId="77777777" w:rsidR="005C0BC0" w:rsidRDefault="005C0BC0" w:rsidP="009012B2"/>
    <w:p w14:paraId="34566EFC" w14:textId="755D7204" w:rsidR="005C0BC0" w:rsidRDefault="005C0BC0" w:rsidP="009012B2">
      <w:r>
        <w:rPr>
          <w:rFonts w:hint="eastAsia"/>
        </w:rPr>
        <w:t>21. 복합 선언 리스트</w:t>
      </w:r>
    </w:p>
    <w:p w14:paraId="4F9BF093" w14:textId="1556D09A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a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b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,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c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],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d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5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63B0B6F" w14:textId="77777777" w:rsidR="005C0BC0" w:rsidRDefault="005C0BC0" w:rsidP="009012B2"/>
    <w:p w14:paraId="7019D98E" w14:textId="2E752AEE" w:rsidR="005C0BC0" w:rsidRDefault="005C0BC0" w:rsidP="009012B2">
      <w:r>
        <w:rPr>
          <w:rFonts w:hint="eastAsia"/>
        </w:rPr>
        <w:t>22. 함수 포인터</w:t>
      </w:r>
    </w:p>
    <w:p w14:paraId="2A183EE6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FDF9C4"/>
          <w:sz w:val="18"/>
          <w:szCs w:val="18"/>
        </w:rPr>
        <w:t>func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(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);</w:t>
      </w:r>
    </w:p>
    <w:p w14:paraId="360CF045" w14:textId="3E8D58D8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(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fptr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)(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)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FDF9C4"/>
          <w:sz w:val="18"/>
          <w:szCs w:val="18"/>
        </w:rPr>
        <w:t>func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51F512B1" w14:textId="3E491927" w:rsidR="008F7AE6" w:rsidRDefault="008F7AE6"/>
    <w:p w14:paraId="104529E4" w14:textId="2C303F31" w:rsidR="005C0BC0" w:rsidRDefault="005C0BC0" w:rsidP="009012B2">
      <w:r>
        <w:rPr>
          <w:rFonts w:hint="eastAsia"/>
        </w:rPr>
        <w:t>23. 배열 안의 구조체</w:t>
      </w:r>
    </w:p>
    <w:p w14:paraId="29BDD32B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725ADF33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x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2331ABC7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y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397BBB2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2F0883AA" w14:textId="77777777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</w:p>
    <w:p w14:paraId="1C74397F" w14:textId="4F963973" w:rsidR="005C0BC0" w:rsidRPr="005C0BC0" w:rsidRDefault="005C0BC0" w:rsidP="005C0BC0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5C0BC0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Point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5C0BC0">
        <w:rPr>
          <w:rFonts w:ascii="Hurmit Nerd Font Mono" w:eastAsia="굴림" w:hAnsi="Hurmit Nerd Font Mono" w:cs="굴림"/>
          <w:color w:val="B5D3F8"/>
          <w:sz w:val="18"/>
          <w:szCs w:val="18"/>
        </w:rPr>
        <w:t>points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[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] </w:t>
      </w:r>
      <w:r w:rsidRPr="005C0BC0">
        <w:rPr>
          <w:rFonts w:ascii="Hurmit Nerd Font Mono" w:eastAsia="굴림" w:hAnsi="Hurmit Nerd Font Mono" w:cs="굴림"/>
          <w:color w:val="D1E3D9"/>
          <w:sz w:val="18"/>
          <w:szCs w:val="18"/>
        </w:rPr>
        <w:t>=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 {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1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,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2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}, {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3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,</w:t>
      </w:r>
      <w:r w:rsidRPr="005C0BC0">
        <w:rPr>
          <w:rFonts w:ascii="Hurmit Nerd Font Mono" w:eastAsia="굴림" w:hAnsi="Hurmit Nerd Font Mono" w:cs="굴림"/>
          <w:color w:val="AE81FF"/>
          <w:sz w:val="18"/>
          <w:szCs w:val="18"/>
        </w:rPr>
        <w:t>4</w:t>
      </w:r>
      <w:r w:rsidRPr="005C0BC0">
        <w:rPr>
          <w:rFonts w:ascii="Hurmit Nerd Font Mono" w:eastAsia="굴림" w:hAnsi="Hurmit Nerd Font Mono" w:cs="굴림"/>
          <w:color w:val="F8F8F2"/>
          <w:sz w:val="18"/>
          <w:szCs w:val="18"/>
        </w:rPr>
        <w:t>} };</w:t>
      </w:r>
    </w:p>
    <w:p w14:paraId="412E96EA" w14:textId="77777777" w:rsidR="005C0BC0" w:rsidRDefault="005C0BC0" w:rsidP="009012B2"/>
    <w:p w14:paraId="7A4E73F1" w14:textId="0F8ADE90" w:rsidR="00C94A4B" w:rsidRDefault="00C94A4B" w:rsidP="009012B2">
      <w:r>
        <w:rPr>
          <w:rFonts w:hint="eastAsia"/>
        </w:rPr>
        <w:lastRenderedPageBreak/>
        <w:t>24. 구조체 내부 포인터</w:t>
      </w:r>
    </w:p>
    <w:p w14:paraId="199B499C" w14:textId="77777777" w:rsidR="00F57913" w:rsidRPr="00F57913" w:rsidRDefault="00F57913" w:rsidP="00F5791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57913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57913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Node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{</w:t>
      </w:r>
    </w:p>
    <w:p w14:paraId="7563B851" w14:textId="77777777" w:rsidR="00F57913" w:rsidRPr="00F57913" w:rsidRDefault="00F57913" w:rsidP="00F5791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F57913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int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57913">
        <w:rPr>
          <w:rFonts w:ascii="Hurmit Nerd Font Mono" w:eastAsia="굴림" w:hAnsi="Hurmit Nerd Font Mono" w:cs="굴림"/>
          <w:color w:val="B5D3F8"/>
          <w:sz w:val="18"/>
          <w:szCs w:val="18"/>
        </w:rPr>
        <w:t>value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0DA2E2AE" w14:textId="77777777" w:rsidR="00F57913" w:rsidRPr="00F57913" w:rsidRDefault="00F57913" w:rsidP="00F5791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   </w:t>
      </w:r>
      <w:r w:rsidRPr="00F57913">
        <w:rPr>
          <w:rFonts w:ascii="Hurmit Nerd Font Mono" w:eastAsia="굴림" w:hAnsi="Hurmit Nerd Font Mono" w:cs="굴림"/>
          <w:i/>
          <w:iCs/>
          <w:color w:val="66D9EF"/>
          <w:sz w:val="18"/>
          <w:szCs w:val="18"/>
        </w:rPr>
        <w:t>struct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57913">
        <w:rPr>
          <w:rFonts w:ascii="Hurmit Nerd Font Mono" w:eastAsia="굴림" w:hAnsi="Hurmit Nerd Font Mono" w:cs="굴림"/>
          <w:color w:val="A6E22E"/>
          <w:sz w:val="18"/>
          <w:szCs w:val="18"/>
          <w:u w:val="single"/>
        </w:rPr>
        <w:t>Node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 xml:space="preserve"> </w:t>
      </w:r>
      <w:r w:rsidRPr="00F57913">
        <w:rPr>
          <w:rFonts w:ascii="Hurmit Nerd Font Mono" w:eastAsia="굴림" w:hAnsi="Hurmit Nerd Font Mono" w:cs="굴림"/>
          <w:color w:val="D1E3D9"/>
          <w:sz w:val="18"/>
          <w:szCs w:val="18"/>
        </w:rPr>
        <w:t>*</w:t>
      </w:r>
      <w:r w:rsidRPr="00F57913">
        <w:rPr>
          <w:rFonts w:ascii="Hurmit Nerd Font Mono" w:eastAsia="굴림" w:hAnsi="Hurmit Nerd Font Mono" w:cs="굴림"/>
          <w:color w:val="B5D3F8"/>
          <w:sz w:val="18"/>
          <w:szCs w:val="18"/>
        </w:rPr>
        <w:t>next</w:t>
      </w: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>;</w:t>
      </w:r>
    </w:p>
    <w:p w14:paraId="4F193DB1" w14:textId="00518972" w:rsidR="00F57913" w:rsidRPr="00F57913" w:rsidRDefault="00F57913" w:rsidP="00F57913">
      <w:pPr>
        <w:shd w:val="clear" w:color="auto" w:fill="272822"/>
        <w:spacing w:after="0" w:line="270" w:lineRule="atLeast"/>
        <w:rPr>
          <w:rFonts w:ascii="Hurmit Nerd Font Mono" w:eastAsia="굴림" w:hAnsi="Hurmit Nerd Font Mono" w:cs="굴림"/>
          <w:color w:val="F8F8F2"/>
          <w:sz w:val="18"/>
          <w:szCs w:val="18"/>
        </w:rPr>
      </w:pPr>
      <w:r w:rsidRPr="00F57913">
        <w:rPr>
          <w:rFonts w:ascii="Hurmit Nerd Font Mono" w:eastAsia="굴림" w:hAnsi="Hurmit Nerd Font Mono" w:cs="굴림"/>
          <w:color w:val="F8F8F2"/>
          <w:sz w:val="18"/>
          <w:szCs w:val="18"/>
        </w:rPr>
        <w:t>};</w:t>
      </w:r>
    </w:p>
    <w:p w14:paraId="67F4DD1D" w14:textId="68523302" w:rsidR="004A3899" w:rsidRDefault="004A3899">
      <w:r>
        <w:br w:type="page"/>
      </w:r>
    </w:p>
    <w:p w14:paraId="3E2EE70C" w14:textId="1C8263E6" w:rsidR="004A3899" w:rsidRDefault="004A3899">
      <w:r w:rsidRPr="004A3899">
        <w:rPr>
          <w:noProof/>
        </w:rPr>
        <w:lastRenderedPageBreak/>
        <w:drawing>
          <wp:inline distT="0" distB="0" distL="0" distR="0" wp14:anchorId="3E4DDC75" wp14:editId="426B840C">
            <wp:extent cx="5943600" cy="5819775"/>
            <wp:effectExtent l="0" t="0" r="0" b="0"/>
            <wp:docPr id="1817954388" name="그림 1" descr="스크린샷, 패턴, 대칭, 다채로움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4388" name="그림 1" descr="스크린샷, 패턴, 대칭, 다채로움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9BE9925" w14:textId="2F9BD968" w:rsidR="00C94A4B" w:rsidRDefault="004A3899" w:rsidP="009012B2">
      <w:r w:rsidRPr="004A3899">
        <w:rPr>
          <w:noProof/>
        </w:rPr>
        <w:lastRenderedPageBreak/>
        <w:drawing>
          <wp:inline distT="0" distB="0" distL="0" distR="0" wp14:anchorId="08F0356A" wp14:editId="03E81819">
            <wp:extent cx="5943600" cy="4153535"/>
            <wp:effectExtent l="0" t="0" r="0" b="0"/>
            <wp:docPr id="1759398069" name="그림 1" descr="텍스트, 스크린샷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98069" name="그림 1" descr="텍스트, 스크린샷, 디자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39F" w14:textId="323027BB" w:rsidR="00BE7DCD" w:rsidRPr="00D9712C" w:rsidRDefault="00BE7DCD" w:rsidP="009012B2">
      <w:r>
        <w:rPr>
          <w:rFonts w:hint="eastAsia"/>
        </w:rPr>
        <w:t xml:space="preserve">  위의 </w:t>
      </w:r>
      <w:r>
        <w:t>Test Case</w:t>
      </w:r>
      <w:r>
        <w:rPr>
          <w:rFonts w:hint="eastAsia"/>
        </w:rPr>
        <w:t xml:space="preserve">를 모두 돌려본 결과, 파싱이 성공적임을 확인한다. </w:t>
      </w:r>
    </w:p>
    <w:sectPr w:rsidR="00BE7DCD" w:rsidRPr="00D9712C" w:rsidSect="00291A0C"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3FA11" w14:textId="77777777" w:rsidR="002B44DE" w:rsidRDefault="002B44DE" w:rsidP="00CB0F32">
      <w:pPr>
        <w:spacing w:after="0" w:line="240" w:lineRule="auto"/>
      </w:pPr>
      <w:r>
        <w:separator/>
      </w:r>
    </w:p>
  </w:endnote>
  <w:endnote w:type="continuationSeparator" w:id="0">
    <w:p w14:paraId="109A88F7" w14:textId="77777777" w:rsidR="002B44DE" w:rsidRDefault="002B44DE" w:rsidP="00CB0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urmit Nerd Font Mono">
    <w:panose1 w:val="02000609000000000000"/>
    <w:charset w:val="00"/>
    <w:family w:val="modern"/>
    <w:notTrueType/>
    <w:pitch w:val="fixed"/>
    <w:sig w:usb0="00000007" w:usb1="00001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82226330"/>
      <w:docPartObj>
        <w:docPartGallery w:val="Page Numbers (Bottom of Page)"/>
        <w:docPartUnique/>
      </w:docPartObj>
    </w:sdtPr>
    <w:sdtEndPr/>
    <w:sdtContent>
      <w:p w14:paraId="36C11FF3" w14:textId="7EB01A46" w:rsidR="00291A0C" w:rsidRDefault="00291A0C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30C015E" w14:textId="42F5750A" w:rsidR="00291A0C" w:rsidRDefault="00291A0C" w:rsidP="00291A0C">
    <w:pPr>
      <w:pStyle w:val="af7"/>
      <w:tabs>
        <w:tab w:val="clear" w:pos="4513"/>
        <w:tab w:val="clear" w:pos="9026"/>
        <w:tab w:val="left" w:pos="6792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6EBE32" w14:textId="77777777" w:rsidR="002B44DE" w:rsidRDefault="002B44DE" w:rsidP="00CB0F32">
      <w:pPr>
        <w:spacing w:after="0" w:line="240" w:lineRule="auto"/>
      </w:pPr>
      <w:r>
        <w:separator/>
      </w:r>
    </w:p>
  </w:footnote>
  <w:footnote w:type="continuationSeparator" w:id="0">
    <w:p w14:paraId="37860958" w14:textId="77777777" w:rsidR="002B44DE" w:rsidRDefault="002B44DE" w:rsidP="00CB0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D771B"/>
    <w:multiLevelType w:val="hybridMultilevel"/>
    <w:tmpl w:val="558E799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1B1B0B"/>
    <w:multiLevelType w:val="hybridMultilevel"/>
    <w:tmpl w:val="5AEA2D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9E4F04"/>
    <w:multiLevelType w:val="hybridMultilevel"/>
    <w:tmpl w:val="19BE13CA"/>
    <w:lvl w:ilvl="0" w:tplc="04090009">
      <w:start w:val="1"/>
      <w:numFmt w:val="bullet"/>
      <w:lvlText w:val=""/>
      <w:lvlJc w:val="left"/>
      <w:pPr>
        <w:ind w:left="88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2" w:hanging="40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A890496"/>
    <w:multiLevelType w:val="hybridMultilevel"/>
    <w:tmpl w:val="74B8561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5E9733E"/>
    <w:multiLevelType w:val="hybridMultilevel"/>
    <w:tmpl w:val="A5AE91D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747E25"/>
    <w:multiLevelType w:val="hybridMultilevel"/>
    <w:tmpl w:val="49D6E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A8D2BFE"/>
    <w:multiLevelType w:val="hybridMultilevel"/>
    <w:tmpl w:val="C246A3C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312155"/>
    <w:multiLevelType w:val="hybridMultilevel"/>
    <w:tmpl w:val="D45EA5D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2DE0C62"/>
    <w:multiLevelType w:val="hybridMultilevel"/>
    <w:tmpl w:val="4FA611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86182787">
    <w:abstractNumId w:val="3"/>
  </w:num>
  <w:num w:numId="2" w16cid:durableId="5235199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65772199">
    <w:abstractNumId w:val="3"/>
  </w:num>
  <w:num w:numId="4" w16cid:durableId="89398139">
    <w:abstractNumId w:val="3"/>
  </w:num>
  <w:num w:numId="5" w16cid:durableId="1786077964">
    <w:abstractNumId w:val="3"/>
  </w:num>
  <w:num w:numId="6" w16cid:durableId="2108230581">
    <w:abstractNumId w:val="3"/>
  </w:num>
  <w:num w:numId="7" w16cid:durableId="274941926">
    <w:abstractNumId w:val="3"/>
  </w:num>
  <w:num w:numId="8" w16cid:durableId="1560743457">
    <w:abstractNumId w:val="3"/>
  </w:num>
  <w:num w:numId="9" w16cid:durableId="976028459">
    <w:abstractNumId w:val="3"/>
  </w:num>
  <w:num w:numId="10" w16cid:durableId="235282765">
    <w:abstractNumId w:val="3"/>
  </w:num>
  <w:num w:numId="11" w16cid:durableId="416024478">
    <w:abstractNumId w:val="3"/>
  </w:num>
  <w:num w:numId="12" w16cid:durableId="1348142743">
    <w:abstractNumId w:val="3"/>
  </w:num>
  <w:num w:numId="13" w16cid:durableId="219904469">
    <w:abstractNumId w:val="2"/>
  </w:num>
  <w:num w:numId="14" w16cid:durableId="907182026">
    <w:abstractNumId w:val="5"/>
  </w:num>
  <w:num w:numId="15" w16cid:durableId="1338770668">
    <w:abstractNumId w:val="0"/>
  </w:num>
  <w:num w:numId="16" w16cid:durableId="633607319">
    <w:abstractNumId w:val="8"/>
  </w:num>
  <w:num w:numId="17" w16cid:durableId="558856657">
    <w:abstractNumId w:val="7"/>
  </w:num>
  <w:num w:numId="18" w16cid:durableId="963540557">
    <w:abstractNumId w:val="6"/>
  </w:num>
  <w:num w:numId="19" w16cid:durableId="926232902">
    <w:abstractNumId w:val="4"/>
  </w:num>
  <w:num w:numId="20" w16cid:durableId="602373940">
    <w:abstractNumId w:val="1"/>
  </w:num>
  <w:num w:numId="21" w16cid:durableId="10275647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9F"/>
    <w:rsid w:val="000066A7"/>
    <w:rsid w:val="00014F24"/>
    <w:rsid w:val="00020CF9"/>
    <w:rsid w:val="000231F5"/>
    <w:rsid w:val="0002538D"/>
    <w:rsid w:val="00032DE5"/>
    <w:rsid w:val="00033F1F"/>
    <w:rsid w:val="00035056"/>
    <w:rsid w:val="00054AE9"/>
    <w:rsid w:val="000576A2"/>
    <w:rsid w:val="0006235E"/>
    <w:rsid w:val="00066E9D"/>
    <w:rsid w:val="00081321"/>
    <w:rsid w:val="00081CE0"/>
    <w:rsid w:val="00094F85"/>
    <w:rsid w:val="000A4448"/>
    <w:rsid w:val="000B6713"/>
    <w:rsid w:val="000C281E"/>
    <w:rsid w:val="000C46B7"/>
    <w:rsid w:val="000E418E"/>
    <w:rsid w:val="001254BD"/>
    <w:rsid w:val="0014058A"/>
    <w:rsid w:val="001426EC"/>
    <w:rsid w:val="00151158"/>
    <w:rsid w:val="00152418"/>
    <w:rsid w:val="00153EEB"/>
    <w:rsid w:val="00177824"/>
    <w:rsid w:val="00185378"/>
    <w:rsid w:val="001871AC"/>
    <w:rsid w:val="00190DB8"/>
    <w:rsid w:val="001C4771"/>
    <w:rsid w:val="001D328C"/>
    <w:rsid w:val="001D3372"/>
    <w:rsid w:val="001D5B22"/>
    <w:rsid w:val="001F155C"/>
    <w:rsid w:val="00200D60"/>
    <w:rsid w:val="00201CC3"/>
    <w:rsid w:val="00203422"/>
    <w:rsid w:val="002064E4"/>
    <w:rsid w:val="002066C0"/>
    <w:rsid w:val="002122B6"/>
    <w:rsid w:val="0021618D"/>
    <w:rsid w:val="00223697"/>
    <w:rsid w:val="00224D25"/>
    <w:rsid w:val="00241CA6"/>
    <w:rsid w:val="0024308C"/>
    <w:rsid w:val="0026524F"/>
    <w:rsid w:val="002729AC"/>
    <w:rsid w:val="00291A0C"/>
    <w:rsid w:val="002A13D6"/>
    <w:rsid w:val="002A5A44"/>
    <w:rsid w:val="002B44DE"/>
    <w:rsid w:val="002C54AA"/>
    <w:rsid w:val="002D10EB"/>
    <w:rsid w:val="002F4F06"/>
    <w:rsid w:val="00301D7D"/>
    <w:rsid w:val="00321395"/>
    <w:rsid w:val="00326C27"/>
    <w:rsid w:val="003300E1"/>
    <w:rsid w:val="003314FE"/>
    <w:rsid w:val="003451EA"/>
    <w:rsid w:val="00355B22"/>
    <w:rsid w:val="00366604"/>
    <w:rsid w:val="00373AAB"/>
    <w:rsid w:val="00375796"/>
    <w:rsid w:val="00384C36"/>
    <w:rsid w:val="003A4A46"/>
    <w:rsid w:val="003B0D46"/>
    <w:rsid w:val="003B154F"/>
    <w:rsid w:val="003B49E2"/>
    <w:rsid w:val="003C358B"/>
    <w:rsid w:val="003E2A5E"/>
    <w:rsid w:val="003E3C5F"/>
    <w:rsid w:val="0040256B"/>
    <w:rsid w:val="0040624F"/>
    <w:rsid w:val="00416A33"/>
    <w:rsid w:val="00432B9A"/>
    <w:rsid w:val="004506B2"/>
    <w:rsid w:val="004618D1"/>
    <w:rsid w:val="00471F59"/>
    <w:rsid w:val="0048254C"/>
    <w:rsid w:val="0049607D"/>
    <w:rsid w:val="004A3899"/>
    <w:rsid w:val="004A7F4C"/>
    <w:rsid w:val="004B2EE0"/>
    <w:rsid w:val="004B3281"/>
    <w:rsid w:val="004B3BE5"/>
    <w:rsid w:val="004C1DC0"/>
    <w:rsid w:val="004D0736"/>
    <w:rsid w:val="004D1138"/>
    <w:rsid w:val="0050782D"/>
    <w:rsid w:val="0051465C"/>
    <w:rsid w:val="00515E1F"/>
    <w:rsid w:val="00530E08"/>
    <w:rsid w:val="005334B5"/>
    <w:rsid w:val="0053546A"/>
    <w:rsid w:val="005359F7"/>
    <w:rsid w:val="00537674"/>
    <w:rsid w:val="0054131B"/>
    <w:rsid w:val="0054400C"/>
    <w:rsid w:val="0057275B"/>
    <w:rsid w:val="00580460"/>
    <w:rsid w:val="00586756"/>
    <w:rsid w:val="005B5491"/>
    <w:rsid w:val="005B7D6D"/>
    <w:rsid w:val="005C0BC0"/>
    <w:rsid w:val="005D3972"/>
    <w:rsid w:val="005E2225"/>
    <w:rsid w:val="005F3400"/>
    <w:rsid w:val="006056E6"/>
    <w:rsid w:val="00614B8C"/>
    <w:rsid w:val="006234D3"/>
    <w:rsid w:val="00625B7F"/>
    <w:rsid w:val="006312AD"/>
    <w:rsid w:val="00644C65"/>
    <w:rsid w:val="0065745B"/>
    <w:rsid w:val="00664B1D"/>
    <w:rsid w:val="00685F11"/>
    <w:rsid w:val="006867E7"/>
    <w:rsid w:val="006A56E0"/>
    <w:rsid w:val="006A62BD"/>
    <w:rsid w:val="006A7150"/>
    <w:rsid w:val="006C5743"/>
    <w:rsid w:val="006D3049"/>
    <w:rsid w:val="006D4201"/>
    <w:rsid w:val="006D4672"/>
    <w:rsid w:val="006E5590"/>
    <w:rsid w:val="006E6E96"/>
    <w:rsid w:val="006F0991"/>
    <w:rsid w:val="006F7B6F"/>
    <w:rsid w:val="007124EA"/>
    <w:rsid w:val="00714BF6"/>
    <w:rsid w:val="0073146F"/>
    <w:rsid w:val="00743421"/>
    <w:rsid w:val="00743A59"/>
    <w:rsid w:val="0074408C"/>
    <w:rsid w:val="00767DE6"/>
    <w:rsid w:val="00773286"/>
    <w:rsid w:val="00773FD4"/>
    <w:rsid w:val="00775867"/>
    <w:rsid w:val="00780A1A"/>
    <w:rsid w:val="0078747F"/>
    <w:rsid w:val="007A2235"/>
    <w:rsid w:val="007A59A2"/>
    <w:rsid w:val="007B2072"/>
    <w:rsid w:val="007B5B8B"/>
    <w:rsid w:val="007C0666"/>
    <w:rsid w:val="007C42B8"/>
    <w:rsid w:val="007E5E80"/>
    <w:rsid w:val="007E7605"/>
    <w:rsid w:val="007F4304"/>
    <w:rsid w:val="00812762"/>
    <w:rsid w:val="00816023"/>
    <w:rsid w:val="00823A39"/>
    <w:rsid w:val="008446C2"/>
    <w:rsid w:val="00862323"/>
    <w:rsid w:val="00863204"/>
    <w:rsid w:val="0086324C"/>
    <w:rsid w:val="0089094B"/>
    <w:rsid w:val="00894367"/>
    <w:rsid w:val="008A30EA"/>
    <w:rsid w:val="008A4E26"/>
    <w:rsid w:val="008C0A05"/>
    <w:rsid w:val="008C767F"/>
    <w:rsid w:val="008E0E20"/>
    <w:rsid w:val="008E4F19"/>
    <w:rsid w:val="008F06D4"/>
    <w:rsid w:val="008F10BB"/>
    <w:rsid w:val="008F7AE6"/>
    <w:rsid w:val="009012B2"/>
    <w:rsid w:val="00915F67"/>
    <w:rsid w:val="00924EBF"/>
    <w:rsid w:val="00927109"/>
    <w:rsid w:val="0093039A"/>
    <w:rsid w:val="00931ECA"/>
    <w:rsid w:val="00986C3A"/>
    <w:rsid w:val="009A0162"/>
    <w:rsid w:val="009B0FF6"/>
    <w:rsid w:val="009B1162"/>
    <w:rsid w:val="009B3CEE"/>
    <w:rsid w:val="009C65B7"/>
    <w:rsid w:val="009D3051"/>
    <w:rsid w:val="009F4984"/>
    <w:rsid w:val="009F58D9"/>
    <w:rsid w:val="00A00D06"/>
    <w:rsid w:val="00A149F8"/>
    <w:rsid w:val="00A15639"/>
    <w:rsid w:val="00A15A9A"/>
    <w:rsid w:val="00A166D8"/>
    <w:rsid w:val="00A202B8"/>
    <w:rsid w:val="00A305DA"/>
    <w:rsid w:val="00A34817"/>
    <w:rsid w:val="00A43DA3"/>
    <w:rsid w:val="00A54749"/>
    <w:rsid w:val="00A6264D"/>
    <w:rsid w:val="00A7604D"/>
    <w:rsid w:val="00A80797"/>
    <w:rsid w:val="00A83FFB"/>
    <w:rsid w:val="00A87BE1"/>
    <w:rsid w:val="00A91297"/>
    <w:rsid w:val="00A92A2B"/>
    <w:rsid w:val="00A968BF"/>
    <w:rsid w:val="00AA3646"/>
    <w:rsid w:val="00AA54BA"/>
    <w:rsid w:val="00AB145A"/>
    <w:rsid w:val="00AF2337"/>
    <w:rsid w:val="00B06013"/>
    <w:rsid w:val="00B1396D"/>
    <w:rsid w:val="00B203CF"/>
    <w:rsid w:val="00B358CE"/>
    <w:rsid w:val="00B43676"/>
    <w:rsid w:val="00B571EE"/>
    <w:rsid w:val="00B71BF0"/>
    <w:rsid w:val="00B775AC"/>
    <w:rsid w:val="00B80499"/>
    <w:rsid w:val="00B86BB1"/>
    <w:rsid w:val="00B90A9C"/>
    <w:rsid w:val="00B9679B"/>
    <w:rsid w:val="00BA2F25"/>
    <w:rsid w:val="00BA4DEB"/>
    <w:rsid w:val="00BB2682"/>
    <w:rsid w:val="00BB63E2"/>
    <w:rsid w:val="00BC4612"/>
    <w:rsid w:val="00BE7DCD"/>
    <w:rsid w:val="00BE7EFA"/>
    <w:rsid w:val="00C336C2"/>
    <w:rsid w:val="00C42147"/>
    <w:rsid w:val="00C42416"/>
    <w:rsid w:val="00C47AF4"/>
    <w:rsid w:val="00C47C75"/>
    <w:rsid w:val="00C500DD"/>
    <w:rsid w:val="00C5515F"/>
    <w:rsid w:val="00C559C5"/>
    <w:rsid w:val="00C63A1F"/>
    <w:rsid w:val="00C6402D"/>
    <w:rsid w:val="00C72927"/>
    <w:rsid w:val="00C73D1C"/>
    <w:rsid w:val="00C8059F"/>
    <w:rsid w:val="00C827F1"/>
    <w:rsid w:val="00C876F4"/>
    <w:rsid w:val="00C87DB2"/>
    <w:rsid w:val="00C94A4B"/>
    <w:rsid w:val="00CA5384"/>
    <w:rsid w:val="00CB0F32"/>
    <w:rsid w:val="00CB2167"/>
    <w:rsid w:val="00CB2EBC"/>
    <w:rsid w:val="00CB3730"/>
    <w:rsid w:val="00CB4391"/>
    <w:rsid w:val="00CB56C5"/>
    <w:rsid w:val="00CC5D19"/>
    <w:rsid w:val="00CC5F3D"/>
    <w:rsid w:val="00CD21C3"/>
    <w:rsid w:val="00CF1C88"/>
    <w:rsid w:val="00CF325C"/>
    <w:rsid w:val="00D10BC3"/>
    <w:rsid w:val="00D472FA"/>
    <w:rsid w:val="00D50521"/>
    <w:rsid w:val="00D55B76"/>
    <w:rsid w:val="00D605F6"/>
    <w:rsid w:val="00D75D84"/>
    <w:rsid w:val="00D80692"/>
    <w:rsid w:val="00D95700"/>
    <w:rsid w:val="00D9712C"/>
    <w:rsid w:val="00D9769B"/>
    <w:rsid w:val="00DA2268"/>
    <w:rsid w:val="00DA39FD"/>
    <w:rsid w:val="00DA7B83"/>
    <w:rsid w:val="00DB6D3A"/>
    <w:rsid w:val="00DD1C77"/>
    <w:rsid w:val="00DD20DB"/>
    <w:rsid w:val="00DE3521"/>
    <w:rsid w:val="00DE4B39"/>
    <w:rsid w:val="00DF023A"/>
    <w:rsid w:val="00E00022"/>
    <w:rsid w:val="00E05720"/>
    <w:rsid w:val="00E1003D"/>
    <w:rsid w:val="00E162DE"/>
    <w:rsid w:val="00E20DA2"/>
    <w:rsid w:val="00E26026"/>
    <w:rsid w:val="00E27E70"/>
    <w:rsid w:val="00E31231"/>
    <w:rsid w:val="00E31564"/>
    <w:rsid w:val="00E370B8"/>
    <w:rsid w:val="00E65F33"/>
    <w:rsid w:val="00E76337"/>
    <w:rsid w:val="00E90325"/>
    <w:rsid w:val="00E95252"/>
    <w:rsid w:val="00E964F0"/>
    <w:rsid w:val="00ED159E"/>
    <w:rsid w:val="00ED33EE"/>
    <w:rsid w:val="00EE7554"/>
    <w:rsid w:val="00EF22DD"/>
    <w:rsid w:val="00EF625D"/>
    <w:rsid w:val="00EF6DB4"/>
    <w:rsid w:val="00F06C68"/>
    <w:rsid w:val="00F1673E"/>
    <w:rsid w:val="00F21B71"/>
    <w:rsid w:val="00F251C5"/>
    <w:rsid w:val="00F258F3"/>
    <w:rsid w:val="00F300CE"/>
    <w:rsid w:val="00F315A7"/>
    <w:rsid w:val="00F45617"/>
    <w:rsid w:val="00F514A2"/>
    <w:rsid w:val="00F5679C"/>
    <w:rsid w:val="00F57913"/>
    <w:rsid w:val="00F6135A"/>
    <w:rsid w:val="00F61662"/>
    <w:rsid w:val="00F66213"/>
    <w:rsid w:val="00F82C69"/>
    <w:rsid w:val="00FA10D3"/>
    <w:rsid w:val="00FD501F"/>
    <w:rsid w:val="00FF1D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00C12F"/>
  <w15:docId w15:val="{70B82B45-54F1-4EFD-9439-5DA2A033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2DD"/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link w:val="1Char"/>
    <w:uiPriority w:val="9"/>
    <w:qFormat/>
    <w:rsid w:val="00EF22DD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EF22DD"/>
    <w:pPr>
      <w:keepNext/>
      <w:keepLines/>
      <w:numPr>
        <w:ilvl w:val="1"/>
        <w:numId w:val="12"/>
      </w:numPr>
      <w:spacing w:before="360" w:after="0"/>
      <w:outlineLvl w:val="1"/>
    </w:pPr>
    <w:rPr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5384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384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A5384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384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538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538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538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F22DD"/>
    <w:pPr>
      <w:spacing w:after="0" w:line="240" w:lineRule="auto"/>
      <w:contextualSpacing/>
    </w:pPr>
    <w:rPr>
      <w:color w:val="000000" w:themeColor="text1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F22DD"/>
    <w:rPr>
      <w:rFonts w:ascii="맑은 고딕" w:eastAsia="맑은 고딕" w:hAnsi="맑은 고딕" w:cs="맑은 고딕"/>
      <w:color w:val="000000" w:themeColor="text1"/>
      <w:sz w:val="56"/>
      <w:szCs w:val="56"/>
    </w:rPr>
  </w:style>
  <w:style w:type="paragraph" w:customStyle="1" w:styleId="a4">
    <w:name w:val="부제목"/>
    <w:basedOn w:val="a"/>
    <w:next w:val="a"/>
    <w:link w:val="a5"/>
    <w:uiPriority w:val="11"/>
    <w:qFormat/>
    <w:rsid w:val="00CA538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5">
    <w:name w:val="부제목 문자"/>
    <w:basedOn w:val="a0"/>
    <w:link w:val="a4"/>
    <w:uiPriority w:val="11"/>
    <w:rsid w:val="00CA5384"/>
    <w:rPr>
      <w:color w:val="5A5A5A" w:themeColor="text1" w:themeTint="A5"/>
      <w:spacing w:val="10"/>
    </w:rPr>
  </w:style>
  <w:style w:type="character" w:customStyle="1" w:styleId="1Char">
    <w:name w:val="제목 1 Char"/>
    <w:basedOn w:val="a0"/>
    <w:link w:val="1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rsid w:val="00EF22DD"/>
    <w:rPr>
      <w:rFonts w:ascii="맑은 고딕" w:eastAsia="맑은 고딕" w:hAnsi="맑은 고딕" w:cs="맑은 고딕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A538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CA538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A5384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CA5384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CA53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CA53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CA53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6">
    <w:name w:val="Subtle Emphasis"/>
    <w:basedOn w:val="a0"/>
    <w:uiPriority w:val="19"/>
    <w:qFormat/>
    <w:rsid w:val="00EF22DD"/>
    <w:rPr>
      <w:rFonts w:ascii="맑은 고딕" w:eastAsia="맑은 고딕" w:hAnsi="맑은 고딕" w:cs="맑은 고딕"/>
      <w:i/>
      <w:iCs/>
      <w:color w:val="404040" w:themeColor="text1" w:themeTint="BF"/>
    </w:rPr>
  </w:style>
  <w:style w:type="character" w:styleId="a7">
    <w:name w:val="Emphasis"/>
    <w:basedOn w:val="a0"/>
    <w:uiPriority w:val="20"/>
    <w:qFormat/>
    <w:rsid w:val="00EF22DD"/>
    <w:rPr>
      <w:rFonts w:ascii="맑은 고딕" w:eastAsia="맑은 고딕" w:hAnsi="맑은 고딕" w:cs="맑은 고딕"/>
      <w:i/>
      <w:iCs/>
      <w:color w:val="auto"/>
    </w:rPr>
  </w:style>
  <w:style w:type="character" w:styleId="a8">
    <w:name w:val="Intense Emphasis"/>
    <w:basedOn w:val="a0"/>
    <w:uiPriority w:val="21"/>
    <w:qFormat/>
    <w:rsid w:val="00EF22DD"/>
    <w:rPr>
      <w:rFonts w:ascii="맑은 고딕" w:eastAsia="맑은 고딕" w:hAnsi="맑은 고딕" w:cs="맑은 고딕"/>
      <w:b/>
      <w:bCs/>
      <w:i/>
      <w:iCs/>
      <w:caps/>
    </w:rPr>
  </w:style>
  <w:style w:type="character" w:styleId="a9">
    <w:name w:val="Strong"/>
    <w:basedOn w:val="a0"/>
    <w:uiPriority w:val="22"/>
    <w:qFormat/>
    <w:rsid w:val="00EF22DD"/>
    <w:rPr>
      <w:rFonts w:ascii="맑은 고딕" w:eastAsia="맑은 고딕" w:hAnsi="맑은 고딕" w:cs="맑은 고딕"/>
      <w:b/>
      <w:bCs/>
      <w:color w:val="000000" w:themeColor="text1"/>
    </w:rPr>
  </w:style>
  <w:style w:type="paragraph" w:styleId="aa">
    <w:name w:val="Quote"/>
    <w:basedOn w:val="a"/>
    <w:next w:val="a"/>
    <w:link w:val="Char0"/>
    <w:uiPriority w:val="29"/>
    <w:qFormat/>
    <w:rsid w:val="00CA538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0">
    <w:name w:val="인용 Char"/>
    <w:basedOn w:val="a0"/>
    <w:link w:val="aa"/>
    <w:uiPriority w:val="29"/>
    <w:rsid w:val="00CA5384"/>
    <w:rPr>
      <w:i/>
      <w:iCs/>
      <w:color w:val="000000" w:themeColor="text1"/>
    </w:rPr>
  </w:style>
  <w:style w:type="paragraph" w:styleId="ab">
    <w:name w:val="Intense Quote"/>
    <w:basedOn w:val="a"/>
    <w:next w:val="a"/>
    <w:link w:val="Char1"/>
    <w:uiPriority w:val="30"/>
    <w:qFormat/>
    <w:rsid w:val="00CA538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1">
    <w:name w:val="강한 인용 Char"/>
    <w:basedOn w:val="a0"/>
    <w:link w:val="ab"/>
    <w:uiPriority w:val="30"/>
    <w:rsid w:val="00CA5384"/>
    <w:rPr>
      <w:color w:val="000000" w:themeColor="text1"/>
      <w:shd w:val="clear" w:color="auto" w:fill="F2F2F2" w:themeFill="background1" w:themeFillShade="F2"/>
    </w:rPr>
  </w:style>
  <w:style w:type="character" w:styleId="ac">
    <w:name w:val="Subtle Reference"/>
    <w:basedOn w:val="a0"/>
    <w:uiPriority w:val="31"/>
    <w:qFormat/>
    <w:rsid w:val="00EF22DD"/>
    <w:rPr>
      <w:rFonts w:ascii="맑은 고딕" w:eastAsia="맑은 고딕" w:hAnsi="맑은 고딕" w:cs="맑은 고딕"/>
      <w:smallCaps/>
      <w:color w:val="404040" w:themeColor="text1" w:themeTint="BF"/>
      <w:u w:val="single" w:color="7F7F7F" w:themeColor="text1" w:themeTint="80"/>
    </w:rPr>
  </w:style>
  <w:style w:type="character" w:styleId="ad">
    <w:name w:val="Intense Reference"/>
    <w:basedOn w:val="a0"/>
    <w:uiPriority w:val="32"/>
    <w:qFormat/>
    <w:rsid w:val="00EF22DD"/>
    <w:rPr>
      <w:rFonts w:ascii="맑은 고딕" w:eastAsia="맑은 고딕" w:hAnsi="맑은 고딕" w:cs="맑은 고딕"/>
      <w:b/>
      <w:bCs/>
      <w:smallCaps/>
      <w:u w:val="single"/>
    </w:rPr>
  </w:style>
  <w:style w:type="character" w:styleId="ae">
    <w:name w:val="Book Title"/>
    <w:basedOn w:val="a0"/>
    <w:uiPriority w:val="33"/>
    <w:qFormat/>
    <w:rsid w:val="00EF22DD"/>
    <w:rPr>
      <w:rFonts w:ascii="맑은 고딕" w:eastAsia="맑은 고딕" w:hAnsi="맑은 고딕" w:cs="맑은 고딕"/>
      <w:b w:val="0"/>
      <w:bCs w:val="0"/>
      <w:smallCaps/>
      <w:spacing w:val="5"/>
    </w:rPr>
  </w:style>
  <w:style w:type="paragraph" w:customStyle="1" w:styleId="af">
    <w:name w:val="설명"/>
    <w:basedOn w:val="a"/>
    <w:next w:val="a"/>
    <w:uiPriority w:val="35"/>
    <w:semiHidden/>
    <w:unhideWhenUsed/>
    <w:qFormat/>
    <w:rsid w:val="00CA5384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0">
    <w:name w:val="목차 제목"/>
    <w:basedOn w:val="1"/>
    <w:next w:val="a"/>
    <w:uiPriority w:val="39"/>
    <w:semiHidden/>
    <w:unhideWhenUsed/>
    <w:qFormat/>
    <w:rsid w:val="00CA5384"/>
    <w:pPr>
      <w:outlineLvl w:val="9"/>
    </w:pPr>
  </w:style>
  <w:style w:type="paragraph" w:styleId="af1">
    <w:name w:val="No Spacing"/>
    <w:uiPriority w:val="1"/>
    <w:qFormat/>
    <w:rsid w:val="00EF22DD"/>
    <w:pPr>
      <w:spacing w:after="0" w:line="240" w:lineRule="auto"/>
    </w:pPr>
    <w:rPr>
      <w:rFonts w:ascii="맑은 고딕" w:eastAsia="맑은 고딕" w:hAnsi="맑은 고딕" w:cs="맑은 고딕"/>
    </w:rPr>
  </w:style>
  <w:style w:type="paragraph" w:styleId="af2">
    <w:name w:val="List Paragraph"/>
    <w:basedOn w:val="a"/>
    <w:uiPriority w:val="34"/>
    <w:qFormat/>
    <w:rsid w:val="00CA5384"/>
    <w:pPr>
      <w:ind w:left="720"/>
      <w:contextualSpacing/>
    </w:pPr>
  </w:style>
  <w:style w:type="paragraph" w:styleId="af3">
    <w:name w:val="Subtitle"/>
    <w:basedOn w:val="a"/>
    <w:next w:val="a"/>
    <w:link w:val="Char2"/>
    <w:uiPriority w:val="11"/>
    <w:qFormat/>
    <w:rsid w:val="00EF22D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f3"/>
    <w:uiPriority w:val="11"/>
    <w:rsid w:val="00EF22DD"/>
    <w:rPr>
      <w:rFonts w:ascii="맑은 고딕" w:eastAsia="맑은 고딕" w:hAnsi="맑은 고딕" w:cs="맑은 고딕"/>
      <w:sz w:val="24"/>
      <w:szCs w:val="24"/>
    </w:rPr>
  </w:style>
  <w:style w:type="paragraph" w:styleId="af4">
    <w:name w:val="Balloon Text"/>
    <w:basedOn w:val="a"/>
    <w:link w:val="Char3"/>
    <w:uiPriority w:val="99"/>
    <w:semiHidden/>
    <w:unhideWhenUsed/>
    <w:rsid w:val="00C805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4"/>
    <w:uiPriority w:val="99"/>
    <w:semiHidden/>
    <w:rsid w:val="00C8059F"/>
    <w:rPr>
      <w:rFonts w:asciiTheme="majorHAnsi" w:eastAsiaTheme="majorEastAsia" w:hAnsiTheme="majorHAnsi" w:cstheme="majorBidi"/>
      <w:sz w:val="18"/>
      <w:szCs w:val="18"/>
    </w:rPr>
  </w:style>
  <w:style w:type="table" w:styleId="af5">
    <w:name w:val="Table Grid"/>
    <w:basedOn w:val="a1"/>
    <w:uiPriority w:val="39"/>
    <w:rsid w:val="00E27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Char4"/>
    <w:uiPriority w:val="99"/>
    <w:unhideWhenUsed/>
    <w:rsid w:val="00CB0F3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6"/>
    <w:uiPriority w:val="99"/>
    <w:rsid w:val="00CB0F32"/>
    <w:rPr>
      <w:rFonts w:ascii="맑은 고딕" w:eastAsia="맑은 고딕" w:hAnsi="맑은 고딕" w:cs="맑은 고딕"/>
    </w:rPr>
  </w:style>
  <w:style w:type="paragraph" w:styleId="af7">
    <w:name w:val="footer"/>
    <w:basedOn w:val="a"/>
    <w:link w:val="Char5"/>
    <w:uiPriority w:val="99"/>
    <w:unhideWhenUsed/>
    <w:rsid w:val="00CB0F32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7"/>
    <w:uiPriority w:val="99"/>
    <w:rsid w:val="00CB0F32"/>
    <w:rPr>
      <w:rFonts w:ascii="맑은 고딕" w:eastAsia="맑은 고딕" w:hAnsi="맑은 고딕" w:cs="맑은 고딕"/>
    </w:rPr>
  </w:style>
  <w:style w:type="character" w:styleId="af8">
    <w:name w:val="Placeholder Text"/>
    <w:basedOn w:val="a0"/>
    <w:uiPriority w:val="99"/>
    <w:semiHidden/>
    <w:rsid w:val="00C5515F"/>
    <w:rPr>
      <w:color w:val="666666"/>
    </w:rPr>
  </w:style>
  <w:style w:type="paragraph" w:customStyle="1" w:styleId="msonormal0">
    <w:name w:val="msonormal"/>
    <w:basedOn w:val="a"/>
    <w:rsid w:val="008446C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young\AppData\Roaming\Microsoft\Templates\&#48372;&#44256;&#49436;%20&#46356;&#51088;&#51064;(&#48708;&#50612;%20&#51080;&#51020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FD740D5-FE9D-4BEB-80E8-5055FD1344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C:\Users\Minyoung\AppData\Roaming\Microsoft\Templates\보고서 디자인(비어 있음).dotx</Template>
  <TotalTime>17</TotalTime>
  <Pages>31</Pages>
  <Words>2007</Words>
  <Characters>11440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Minyoung</dc:creator>
  <cp:lastModifiedBy>오승민</cp:lastModifiedBy>
  <cp:revision>84</cp:revision>
  <dcterms:created xsi:type="dcterms:W3CDTF">2025-04-06T16:54:00Z</dcterms:created>
  <dcterms:modified xsi:type="dcterms:W3CDTF">2025-04-16T06:53:00Z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